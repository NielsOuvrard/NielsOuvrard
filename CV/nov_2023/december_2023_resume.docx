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2EEE8" w14:textId="77777777" w:rsidR="00F93E26" w:rsidRDefault="00833133" w:rsidP="00E76932">
      <w:pPr>
        <w:jc w:val="both"/>
        <w:sectPr w:rsidR="00F93E26" w:rsidSect="0014361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0" w:h="16840"/>
          <w:pgMar w:top="1418" w:right="1418" w:bottom="0" w:left="1418" w:header="709" w:footer="709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8C887B" wp14:editId="575C8703">
            <wp:simplePos x="0" y="0"/>
            <wp:positionH relativeFrom="column">
              <wp:posOffset>-607695</wp:posOffset>
            </wp:positionH>
            <wp:positionV relativeFrom="paragraph">
              <wp:posOffset>-721995</wp:posOffset>
            </wp:positionV>
            <wp:extent cx="1286766" cy="1409530"/>
            <wp:effectExtent l="0" t="0" r="0" b="63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7"/>
                    <a:srcRect l="4355" r="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66" cy="14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70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3B45E00" wp14:editId="0986ECA9">
                <wp:simplePos x="0" y="0"/>
                <wp:positionH relativeFrom="column">
                  <wp:posOffset>3333750</wp:posOffset>
                </wp:positionH>
                <wp:positionV relativeFrom="page">
                  <wp:posOffset>259080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11424" w14:textId="77777777" w:rsidR="00DE2E84" w:rsidRPr="00AF5AFE" w:rsidRDefault="00143612" w:rsidP="009C5DA7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Seeking internship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="009D1BDA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  <w:r w:rsidR="00AF5AF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ebruary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F5AF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</w:t>
                            </w:r>
                            <w:r w:rsidR="009D1BDA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</w:t>
                            </w:r>
                            <w:r w:rsidR="00E77A0E" w:rsidRPr="00AF5AF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B45E00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62.5pt;margin-top:20.4pt;width:237.25pt;height:53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" filled="f" stroked="f">
                <v:textbox>
                  <w:txbxContent>
                    <w:p w14:paraId="65811424" w14:textId="77777777" w:rsidR="00DE2E84" w:rsidRPr="00AF5AFE" w:rsidRDefault="00143612" w:rsidP="009C5DA7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Seeking internship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="009D1BDA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  <w:r w:rsidR="00AF5AF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ebruary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F5AF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</w:t>
                      </w:r>
                      <w:r w:rsidR="009D1BDA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May</w:t>
                      </w:r>
                      <w:r w:rsidR="00E77A0E" w:rsidRPr="00AF5AF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2024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E76932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831CDE3" wp14:editId="49B443AC">
                <wp:simplePos x="0" y="0"/>
                <wp:positionH relativeFrom="column">
                  <wp:posOffset>966470</wp:posOffset>
                </wp:positionH>
                <wp:positionV relativeFrom="page">
                  <wp:posOffset>168910</wp:posOffset>
                </wp:positionV>
                <wp:extent cx="1839600" cy="835200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600" cy="8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A1892" w14:textId="77777777" w:rsidR="00533C46" w:rsidRPr="00E76932" w:rsidRDefault="008372D5" w:rsidP="00E76932">
                            <w:pPr>
                              <w:pStyle w:val="BalloonText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EC974C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Ouvrard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CDE3" id="Zone de texte 6" o:spid="_x0000_s1027" type="#_x0000_t202" style="position:absolute;left:0;text-align:left;margin-left:76.1pt;margin-top:13.3pt;width:144.85pt;height:65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" filled="f" stroked="f">
                <v:textbox>
                  <w:txbxContent>
                    <w:p w14:paraId="110A1892" w14:textId="77777777" w:rsidR="00533C46" w:rsidRPr="00E76932" w:rsidRDefault="008372D5" w:rsidP="00E76932">
                      <w:pPr>
                        <w:pStyle w:val="BalloonText"/>
                        <w:spacing w:line="540" w:lineRule="exact"/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="Corbel" w:hAnsi="Corbel" w:cs="SegoePro-Light"/>
                          <w:b/>
                          <w:color w:val="EC974C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Ouvrard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945931">
        <w:t xml:space="preserve"> </w:t>
      </w:r>
    </w:p>
    <w:p w14:paraId="71A42414" w14:textId="77777777" w:rsidR="00AF7C19" w:rsidRDefault="006B6DD0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94FEE5" wp14:editId="26034FC4">
                <wp:simplePos x="0" y="0"/>
                <wp:positionH relativeFrom="column">
                  <wp:posOffset>860993</wp:posOffset>
                </wp:positionH>
                <wp:positionV relativeFrom="paragraph">
                  <wp:posOffset>124293</wp:posOffset>
                </wp:positionV>
                <wp:extent cx="2738120" cy="264160"/>
                <wp:effectExtent l="0" t="0" r="5080" b="254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264160"/>
                        </a:xfrm>
                        <a:prstGeom prst="rect">
                          <a:avLst/>
                        </a:prstGeom>
                        <a:solidFill>
                          <a:srgbClr val="1E8D8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3C29D" w14:textId="77777777" w:rsidR="00483441" w:rsidRPr="00DC5877" w:rsidRDefault="00A11075" w:rsidP="00483441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Objecti</w:t>
                            </w:r>
                            <w:r w:rsidR="00A84C1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</w:t>
                            </w:r>
                          </w:p>
                          <w:p w14:paraId="607DE271" w14:textId="77777777" w:rsidR="00483441" w:rsidRPr="00BC5ADF" w:rsidRDefault="00483441" w:rsidP="00483441">
                            <w:pPr>
                              <w:rPr>
                                <w:rFonts w:ascii="Verdana" w:hAnsi="Verdana"/>
                                <w:color w:val="FFFFFF" w:themeColor="background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4FEE5" id="Zone de texte 8" o:spid="_x0000_s1028" type="#_x0000_t202" style="position:absolute;margin-left:67.8pt;margin-top:9.8pt;width:215.6pt;height:2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" fillcolor="#1e8d82" stroked="f">
                <v:textbox>
                  <w:txbxContent>
                    <w:p w14:paraId="56F3C29D" w14:textId="77777777" w:rsidR="00483441" w:rsidRPr="00DC5877" w:rsidRDefault="00A11075" w:rsidP="00483441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Objecti</w:t>
                      </w:r>
                      <w:r w:rsidR="00A84C15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</w:t>
                      </w:r>
                    </w:p>
                    <w:p w14:paraId="607DE271" w14:textId="77777777" w:rsidR="00483441" w:rsidRPr="00BC5ADF" w:rsidRDefault="00483441" w:rsidP="00483441">
                      <w:pPr>
                        <w:rPr>
                          <w:rFonts w:ascii="Verdana" w:hAnsi="Verdana"/>
                          <w:color w:val="FFFFFF" w:themeColor="background1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E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17CAFF" wp14:editId="73D38CB3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B81AA" id="Connecteur droit 90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" strokecolor="white [3212]" strokeweight="6pt">
                <v:stroke dashstyle="1 1" endcap="round"/>
              </v:line>
            </w:pict>
          </mc:Fallback>
        </mc:AlternateContent>
      </w:r>
      <w:r w:rsidR="003D445D">
        <w:rPr>
          <w:noProof/>
        </w:rPr>
        <mc:AlternateContent>
          <mc:Choice Requires="wps">
            <w:drawing>
              <wp:anchor distT="0" distB="0" distL="114300" distR="114300" simplePos="0" relativeHeight="251732991" behindDoc="1" locked="0" layoutInCell="1" allowOverlap="1" wp14:anchorId="15C996BB" wp14:editId="71A84664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E6352" id="Rectangle 91" o:spid="_x0000_s1026" style="position:absolute;margin-left:-70.85pt;margin-top:9.95pt;width:139.2pt;height:747.95pt;z-index:-251583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" fillcolor="#48b6a8" stroked="f"/>
            </w:pict>
          </mc:Fallback>
        </mc:AlternateContent>
      </w:r>
      <w:r w:rsidR="00945931" w:rsidRPr="00945931">
        <w:t xml:space="preserve"> </w:t>
      </w:r>
    </w:p>
    <w:p w14:paraId="4108FF63" w14:textId="77777777" w:rsidR="00B75625" w:rsidRPr="00B75625" w:rsidRDefault="00B75625" w:rsidP="00B75625"/>
    <w:p w14:paraId="113A5701" w14:textId="77777777" w:rsidR="00B75625" w:rsidRPr="00B75625" w:rsidRDefault="006B6DD0" w:rsidP="00B7562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16EF3" wp14:editId="0A828A96">
                <wp:simplePos x="0" y="0"/>
                <wp:positionH relativeFrom="column">
                  <wp:posOffset>1217128</wp:posOffset>
                </wp:positionH>
                <wp:positionV relativeFrom="paragraph">
                  <wp:posOffset>26670</wp:posOffset>
                </wp:positionV>
                <wp:extent cx="4610501" cy="6921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501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248DB5" w14:textId="30E82954" w:rsidR="00A11075" w:rsidRPr="00AF5AFE" w:rsidRDefault="00143612" w:rsidP="00A11075">
                            <w:pPr>
                              <w:rPr>
                                <w:lang w:val="en-US"/>
                              </w:rPr>
                            </w:pPr>
                            <w:r w:rsidRPr="00143612">
                              <w:rPr>
                                <w:lang w:val="en-US"/>
                              </w:rPr>
                              <w:t>As a third-year student</w:t>
                            </w:r>
                            <w:r w:rsidR="00096A8F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96A8F" w:rsidRPr="00096A8F">
                              <w:rPr>
                                <w:lang w:val="en-US"/>
                              </w:rPr>
                              <w:t xml:space="preserve">in </w:t>
                            </w:r>
                            <w:r w:rsidR="00096A8F" w:rsidRPr="00096A8F">
                              <w:rPr>
                                <w:lang w:val="en-US"/>
                              </w:rPr>
                              <w:t>a</w:t>
                            </w:r>
                            <w:r w:rsidR="00096A8F">
                              <w:rPr>
                                <w:lang w:val="en-US"/>
                              </w:rPr>
                              <w:t>n</w:t>
                            </w:r>
                            <w:r w:rsidR="00096A8F" w:rsidRPr="00096A8F">
                              <w:rPr>
                                <w:lang w:val="en-US"/>
                              </w:rPr>
                              <w:t xml:space="preserve"> IT Master</w:t>
                            </w:r>
                            <w:r w:rsidRPr="00143612">
                              <w:rPr>
                                <w:lang w:val="en-US"/>
                              </w:rPr>
                              <w:t xml:space="preserve">, I hold the </w:t>
                            </w:r>
                            <w:r w:rsidRPr="006B6DD0">
                              <w:rPr>
                                <w:b/>
                                <w:bCs/>
                                <w:lang w:val="en-US"/>
                              </w:rPr>
                              <w:t>top position</w:t>
                            </w:r>
                            <w:r w:rsidRPr="00143612">
                              <w:rPr>
                                <w:lang w:val="en-US"/>
                              </w:rPr>
                              <w:t xml:space="preserve"> in my class.</w:t>
                            </w:r>
                            <w:r w:rsidR="00096A8F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43612">
                              <w:rPr>
                                <w:lang w:val="en-US"/>
                              </w:rPr>
                              <w:t xml:space="preserve">I am actively seeking an internship in software development, available from </w:t>
                            </w:r>
                            <w:r w:rsidRPr="006B6DD0">
                              <w:rPr>
                                <w:b/>
                                <w:bCs/>
                                <w:lang w:val="en-US"/>
                              </w:rPr>
                              <w:t>February 1st to May 31st</w:t>
                            </w:r>
                            <w:r w:rsidRPr="006B6DD0">
                              <w:rPr>
                                <w:lang w:val="en-US"/>
                              </w:rPr>
                              <w:t>, 2024</w:t>
                            </w:r>
                            <w:r w:rsidR="00096A8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A16EF3" id="Zone de texte 10" o:spid="_x0000_s1029" type="#_x0000_t202" style="position:absolute;margin-left:95.85pt;margin-top:2.1pt;width:363.05pt;height:54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" filled="f" stroked="f">
                <v:textbox>
                  <w:txbxContent>
                    <w:p w14:paraId="32248DB5" w14:textId="30E82954" w:rsidR="00A11075" w:rsidRPr="00AF5AFE" w:rsidRDefault="00143612" w:rsidP="00A11075">
                      <w:pPr>
                        <w:rPr>
                          <w:lang w:val="en-US"/>
                        </w:rPr>
                      </w:pPr>
                      <w:r w:rsidRPr="00143612">
                        <w:rPr>
                          <w:lang w:val="en-US"/>
                        </w:rPr>
                        <w:t>As a third-year student</w:t>
                      </w:r>
                      <w:r w:rsidR="00096A8F">
                        <w:rPr>
                          <w:lang w:val="en-US"/>
                        </w:rPr>
                        <w:t xml:space="preserve"> </w:t>
                      </w:r>
                      <w:r w:rsidR="00096A8F" w:rsidRPr="00096A8F">
                        <w:rPr>
                          <w:lang w:val="en-US"/>
                        </w:rPr>
                        <w:t xml:space="preserve">in </w:t>
                      </w:r>
                      <w:r w:rsidR="00096A8F" w:rsidRPr="00096A8F">
                        <w:rPr>
                          <w:lang w:val="en-US"/>
                        </w:rPr>
                        <w:t>a</w:t>
                      </w:r>
                      <w:r w:rsidR="00096A8F">
                        <w:rPr>
                          <w:lang w:val="en-US"/>
                        </w:rPr>
                        <w:t>n</w:t>
                      </w:r>
                      <w:r w:rsidR="00096A8F" w:rsidRPr="00096A8F">
                        <w:rPr>
                          <w:lang w:val="en-US"/>
                        </w:rPr>
                        <w:t xml:space="preserve"> IT Master</w:t>
                      </w:r>
                      <w:r w:rsidRPr="00143612">
                        <w:rPr>
                          <w:lang w:val="en-US"/>
                        </w:rPr>
                        <w:t xml:space="preserve">, I hold the </w:t>
                      </w:r>
                      <w:r w:rsidRPr="006B6DD0">
                        <w:rPr>
                          <w:b/>
                          <w:bCs/>
                          <w:lang w:val="en-US"/>
                        </w:rPr>
                        <w:t>top position</w:t>
                      </w:r>
                      <w:r w:rsidRPr="00143612">
                        <w:rPr>
                          <w:lang w:val="en-US"/>
                        </w:rPr>
                        <w:t xml:space="preserve"> in my class.</w:t>
                      </w:r>
                      <w:r w:rsidR="00096A8F">
                        <w:rPr>
                          <w:lang w:val="en-US"/>
                        </w:rPr>
                        <w:t xml:space="preserve"> </w:t>
                      </w:r>
                      <w:r w:rsidRPr="00143612">
                        <w:rPr>
                          <w:lang w:val="en-US"/>
                        </w:rPr>
                        <w:t xml:space="preserve">I am actively seeking an internship in software development, available from </w:t>
                      </w:r>
                      <w:r w:rsidRPr="006B6DD0">
                        <w:rPr>
                          <w:b/>
                          <w:bCs/>
                          <w:lang w:val="en-US"/>
                        </w:rPr>
                        <w:t>February 1st to May 31st</w:t>
                      </w:r>
                      <w:r w:rsidRPr="006B6DD0">
                        <w:rPr>
                          <w:lang w:val="en-US"/>
                        </w:rPr>
                        <w:t>, 2024</w:t>
                      </w:r>
                      <w:r w:rsidR="00096A8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6287345" w14:textId="77777777" w:rsidR="00B75625" w:rsidRPr="00B75625" w:rsidRDefault="000104B8" w:rsidP="00B75625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4EA0135" wp14:editId="403D0C38">
                <wp:simplePos x="0" y="0"/>
                <wp:positionH relativeFrom="column">
                  <wp:posOffset>-804545</wp:posOffset>
                </wp:positionH>
                <wp:positionV relativeFrom="paragraph">
                  <wp:posOffset>281305</wp:posOffset>
                </wp:positionV>
                <wp:extent cx="1551305" cy="2353945"/>
                <wp:effectExtent l="0" t="0" r="0" b="0"/>
                <wp:wrapThrough wrapText="bothSides">
                  <wp:wrapPolygon edited="0">
                    <wp:start x="884" y="117"/>
                    <wp:lineTo x="884" y="21326"/>
                    <wp:lineTo x="20512" y="21326"/>
                    <wp:lineTo x="20512" y="117"/>
                    <wp:lineTo x="884" y="117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2353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917D7" w14:textId="77777777" w:rsidR="00533C46" w:rsidRPr="00143612" w:rsidRDefault="009D1BDA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</w:t>
                            </w:r>
                            <w:r w:rsidR="00CA0D36"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  <w:r w:rsidR="00533C46" w:rsidRPr="0014361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104B8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+33 </w:t>
                            </w:r>
                            <w:r w:rsidR="008372D5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782 021</w:t>
                            </w:r>
                            <w:r w:rsidR="000104B8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8372D5" w:rsidRPr="00143612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952</w:t>
                            </w:r>
                          </w:p>
                          <w:p w14:paraId="53347BEE" w14:textId="77777777" w:rsidR="00533C46" w:rsidRPr="00143612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  <w:r w:rsidR="00B312F4"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  <w:r w:rsidRPr="0014361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372D5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16"/>
                                <w:szCs w:val="1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niels.ouvrard@epitech.eu</w:t>
                            </w:r>
                          </w:p>
                          <w:p w14:paraId="1F8337CC" w14:textId="77777777" w:rsidR="00533C46" w:rsidRPr="00143612" w:rsidRDefault="00AF5AFE" w:rsidP="00833133">
                            <w:pPr>
                              <w:pStyle w:val="BalloonText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3612"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Birthdate </w:t>
                            </w:r>
                            <w:r w:rsidR="008372D5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  <w:r w:rsidR="00533C46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/0</w:t>
                            </w:r>
                            <w:r w:rsidR="008372D5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="00533C46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E77A0E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  <w:r w:rsidR="008372D5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03</w:t>
                            </w:r>
                            <w:r w:rsidR="00533C46" w:rsidRPr="00143612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08005AE4" w14:textId="77777777" w:rsidR="000104B8" w:rsidRPr="00143612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8" w:history="1">
                              <w:proofErr w:type="spellStart"/>
                              <w:r w:rsidR="00833133" w:rsidRPr="00143612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n-US"/>
                                </w:rPr>
                                <w:t>Linkedin</w:t>
                              </w:r>
                              <w:proofErr w:type="spellEnd"/>
                            </w:hyperlink>
                          </w:p>
                          <w:p w14:paraId="10AB7EC6" w14:textId="77777777" w:rsidR="00533C46" w:rsidRPr="00143612" w:rsidRDefault="00000000" w:rsidP="000104B8">
                            <w:pPr>
                              <w:pStyle w:val="BalloonText"/>
                              <w:spacing w:before="120" w:after="12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:u w:val="single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9" w:history="1">
                              <w:proofErr w:type="spellStart"/>
                              <w:r w:rsidR="000104B8" w:rsidRPr="00143612">
                                <w:rPr>
                                  <w:color w:val="FFFFFF" w:themeColor="background1"/>
                                  <w:sz w:val="24"/>
                                  <w:szCs w:val="20"/>
                                  <w:u w:val="single"/>
                                  <w:lang w:val="en-US"/>
                                </w:rPr>
                                <w:t>Github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135" id="Zone de texte 1" o:spid="_x0000_s1030" type="#_x0000_t202" style="position:absolute;margin-left:-63.35pt;margin-top:22.15pt;width:122.15pt;height:185.3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" filled="f" stroked="f">
                <v:textbox>
                  <w:txbxContent>
                    <w:p w14:paraId="739917D7" w14:textId="77777777" w:rsidR="00533C46" w:rsidRPr="00143612" w:rsidRDefault="009D1BDA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</w:t>
                      </w:r>
                      <w:r w:rsidR="00CA0D36"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  <w:r w:rsidR="00533C46" w:rsidRPr="00143612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104B8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+33 </w:t>
                      </w:r>
                      <w:r w:rsidR="008372D5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782 021</w:t>
                      </w:r>
                      <w:r w:rsidR="000104B8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8372D5" w:rsidRPr="00143612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952</w:t>
                      </w:r>
                    </w:p>
                    <w:p w14:paraId="53347BEE" w14:textId="77777777" w:rsidR="00533C46" w:rsidRPr="00143612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  <w:r w:rsidR="00B312F4" w:rsidRPr="00143612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  <w:r w:rsidRPr="00143612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372D5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16"/>
                          <w:szCs w:val="1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niels.ouvrard@epitech.eu</w:t>
                      </w:r>
                    </w:p>
                    <w:p w14:paraId="1F8337CC" w14:textId="77777777" w:rsidR="00533C46" w:rsidRPr="00143612" w:rsidRDefault="00AF5AFE" w:rsidP="00833133">
                      <w:pPr>
                        <w:pStyle w:val="BalloonText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3612"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Birthdate </w:t>
                      </w:r>
                      <w:r w:rsidR="008372D5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</w:t>
                      </w:r>
                      <w:r w:rsidR="00533C46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/0</w:t>
                      </w:r>
                      <w:r w:rsidR="008372D5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="00533C46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E77A0E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  <w:r w:rsidR="008372D5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03</w:t>
                      </w:r>
                      <w:r w:rsidR="00533C46" w:rsidRPr="00143612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08005AE4" w14:textId="77777777" w:rsidR="000104B8" w:rsidRPr="00143612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0" w:history="1">
                        <w:proofErr w:type="spellStart"/>
                        <w:r w:rsidR="00833133" w:rsidRPr="00143612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n-US"/>
                          </w:rPr>
                          <w:t>Linkedin</w:t>
                        </w:r>
                        <w:proofErr w:type="spellEnd"/>
                      </w:hyperlink>
                    </w:p>
                    <w:p w14:paraId="10AB7EC6" w14:textId="77777777" w:rsidR="00533C46" w:rsidRPr="00143612" w:rsidRDefault="00000000" w:rsidP="000104B8">
                      <w:pPr>
                        <w:pStyle w:val="BalloonText"/>
                        <w:spacing w:before="120" w:after="12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:u w:val="single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proofErr w:type="spellStart"/>
                        <w:r w:rsidR="000104B8" w:rsidRPr="00143612">
                          <w:rPr>
                            <w:color w:val="FFFFFF" w:themeColor="background1"/>
                            <w:sz w:val="24"/>
                            <w:szCs w:val="20"/>
                            <w:u w:val="single"/>
                            <w:lang w:val="en-US"/>
                          </w:rPr>
                          <w:t>Github</w:t>
                        </w:r>
                        <w:proofErr w:type="spellEnd"/>
                      </w:hyperlink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8DAD07E" w14:textId="77777777" w:rsidR="00B75625" w:rsidRPr="00B75625" w:rsidRDefault="00B75625" w:rsidP="00B75625"/>
    <w:p w14:paraId="5D7D54FA" w14:textId="77777777" w:rsidR="00B75625" w:rsidRPr="00B75625" w:rsidRDefault="00B75625" w:rsidP="00B75625"/>
    <w:p w14:paraId="2C31E78B" w14:textId="77777777" w:rsidR="00B75625" w:rsidRPr="00B75625" w:rsidRDefault="006B6DD0" w:rsidP="00B756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0AA281" wp14:editId="1008E065">
                <wp:simplePos x="0" y="0"/>
                <wp:positionH relativeFrom="column">
                  <wp:posOffset>1197877</wp:posOffset>
                </wp:positionH>
                <wp:positionV relativeFrom="paragraph">
                  <wp:posOffset>6434355</wp:posOffset>
                </wp:positionV>
                <wp:extent cx="4973955" cy="1636294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16362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7A5B3" w14:textId="77777777" w:rsidR="00744B36" w:rsidRPr="009D1BDA" w:rsidRDefault="00744B36" w:rsidP="00744B36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Sport :</w:t>
                            </w:r>
                            <w:proofErr w:type="gramEnd"/>
                            <w:r w:rsidR="00533C46" w:rsidRPr="009D1BDA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EC974C"/>
                                <w:lang w:val="en-US"/>
                              </w:rPr>
                              <w:t xml:space="preserve"> </w:t>
                            </w:r>
                            <w:r w:rsidR="00533C46" w:rsidRPr="009D1BDA"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  <w:lang w:val="en-US"/>
                              </w:rPr>
                              <w:br/>
                            </w:r>
                            <w:r w:rsidR="006B6DD0" w:rsidRPr="006B6DD0">
                              <w:rPr>
                                <w:lang w:val="en-US"/>
                              </w:rPr>
                              <w:t xml:space="preserve">I've been </w:t>
                            </w:r>
                            <w:r w:rsidR="006B6DD0" w:rsidRPr="006B6DD0">
                              <w:rPr>
                                <w:b/>
                                <w:bCs/>
                                <w:lang w:val="en-US"/>
                              </w:rPr>
                              <w:t>climbing</w:t>
                            </w:r>
                            <w:r w:rsidR="006B6DD0" w:rsidRPr="006B6DD0">
                              <w:rPr>
                                <w:lang w:val="en-US"/>
                              </w:rPr>
                              <w:t xml:space="preserve"> for several years.</w:t>
                            </w:r>
                          </w:p>
                          <w:p w14:paraId="46CCADAD" w14:textId="77777777" w:rsidR="00744B36" w:rsidRPr="009D1BDA" w:rsidRDefault="00744B36" w:rsidP="00744B3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2FA409" w14:textId="77777777" w:rsidR="00744B36" w:rsidRPr="009D1BDA" w:rsidRDefault="00744B36" w:rsidP="00744B36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</w:pPr>
                            <w:proofErr w:type="gramStart"/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Cin</w:t>
                            </w:r>
                            <w:r w:rsidR="009D1BDA"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e</w:t>
                            </w:r>
                            <w:r w:rsidRPr="009D1BDA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lang w:val="en-US"/>
                              </w:rPr>
                              <w:t>ma :</w:t>
                            </w:r>
                            <w:proofErr w:type="gramEnd"/>
                          </w:p>
                          <w:p w14:paraId="7FB4AD1B" w14:textId="77777777" w:rsidR="009D1BDA" w:rsidRPr="009D1BDA" w:rsidRDefault="009D1BDA" w:rsidP="00744B36">
                            <w:pPr>
                              <w:rPr>
                                <w:lang w:val="en-US"/>
                              </w:rPr>
                            </w:pPr>
                            <w:r w:rsidRPr="009D1BDA">
                              <w:rPr>
                                <w:lang w:val="en-US"/>
                              </w:rPr>
                              <w:t>As a cinema enthusiast, the works of Hitchcock, Tarantino, and Kubrick have greatly influenced me.</w:t>
                            </w:r>
                          </w:p>
                          <w:p w14:paraId="5161DBB8" w14:textId="77777777" w:rsidR="00744B36" w:rsidRPr="009D1BDA" w:rsidRDefault="009D1BDA" w:rsidP="00744B36">
                            <w:pPr>
                              <w:rPr>
                                <w:lang w:val="en-US"/>
                              </w:rPr>
                            </w:pPr>
                            <w:r w:rsidRPr="009D1BDA">
                              <w:rPr>
                                <w:lang w:val="en-US"/>
                              </w:rPr>
                              <w:t>I am also passionate about audio-visual and have strong skills in the 'Fusion' (special effects) part of Davinci Resolve software.</w:t>
                            </w:r>
                          </w:p>
                          <w:p w14:paraId="323705E0" w14:textId="77777777" w:rsidR="00533C46" w:rsidRPr="009D1BDA" w:rsidRDefault="00533C46" w:rsidP="00744B3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A281" id="Zone de texte 76" o:spid="_x0000_s1031" type="#_x0000_t202" style="position:absolute;left:0;text-align:left;margin-left:94.3pt;margin-top:506.65pt;width:391.65pt;height:128.8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" filled="f" stroked="f">
                <v:textbox>
                  <w:txbxContent>
                    <w:p w14:paraId="79E7A5B3" w14:textId="77777777" w:rsidR="00744B36" w:rsidRPr="009D1BDA" w:rsidRDefault="00744B36" w:rsidP="00744B36">
                      <w:pPr>
                        <w:rPr>
                          <w:lang w:val="en-US"/>
                        </w:rPr>
                      </w:pPr>
                      <w:proofErr w:type="gramStart"/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Sport :</w:t>
                      </w:r>
                      <w:proofErr w:type="gramEnd"/>
                      <w:r w:rsidR="00533C46" w:rsidRPr="009D1BDA">
                        <w:rPr>
                          <w:rFonts w:ascii="Corbel" w:hAnsi="Corbel" w:cs="SegoePro-Bold"/>
                          <w:b/>
                          <w:bCs/>
                          <w:caps/>
                          <w:color w:val="EC974C"/>
                          <w:lang w:val="en-US"/>
                        </w:rPr>
                        <w:t xml:space="preserve"> </w:t>
                      </w:r>
                      <w:r w:rsidR="00533C46" w:rsidRPr="009D1BDA"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  <w:lang w:val="en-US"/>
                        </w:rPr>
                        <w:br/>
                      </w:r>
                      <w:r w:rsidR="006B6DD0" w:rsidRPr="006B6DD0">
                        <w:rPr>
                          <w:lang w:val="en-US"/>
                        </w:rPr>
                        <w:t xml:space="preserve">I've been </w:t>
                      </w:r>
                      <w:r w:rsidR="006B6DD0" w:rsidRPr="006B6DD0">
                        <w:rPr>
                          <w:b/>
                          <w:bCs/>
                          <w:lang w:val="en-US"/>
                        </w:rPr>
                        <w:t>climbing</w:t>
                      </w:r>
                      <w:r w:rsidR="006B6DD0" w:rsidRPr="006B6DD0">
                        <w:rPr>
                          <w:lang w:val="en-US"/>
                        </w:rPr>
                        <w:t xml:space="preserve"> for several years.</w:t>
                      </w:r>
                    </w:p>
                    <w:p w14:paraId="46CCADAD" w14:textId="77777777" w:rsidR="00744B36" w:rsidRPr="009D1BDA" w:rsidRDefault="00744B36" w:rsidP="00744B36">
                      <w:pPr>
                        <w:rPr>
                          <w:lang w:val="en-US"/>
                        </w:rPr>
                      </w:pPr>
                    </w:p>
                    <w:p w14:paraId="352FA409" w14:textId="77777777" w:rsidR="00744B36" w:rsidRPr="009D1BDA" w:rsidRDefault="00744B36" w:rsidP="00744B36">
                      <w:pPr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</w:pPr>
                      <w:proofErr w:type="gramStart"/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Cin</w:t>
                      </w:r>
                      <w:r w:rsidR="009D1BDA"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e</w:t>
                      </w:r>
                      <w:r w:rsidRPr="009D1BDA">
                        <w:rPr>
                          <w:rFonts w:ascii="Corbel" w:hAnsi="Corbel" w:cs="SegoePro-Bold"/>
                          <w:b/>
                          <w:bCs/>
                          <w:color w:val="EC974C"/>
                          <w:lang w:val="en-US"/>
                        </w:rPr>
                        <w:t>ma :</w:t>
                      </w:r>
                      <w:proofErr w:type="gramEnd"/>
                    </w:p>
                    <w:p w14:paraId="7FB4AD1B" w14:textId="77777777" w:rsidR="009D1BDA" w:rsidRPr="009D1BDA" w:rsidRDefault="009D1BDA" w:rsidP="00744B36">
                      <w:pPr>
                        <w:rPr>
                          <w:lang w:val="en-US"/>
                        </w:rPr>
                      </w:pPr>
                      <w:r w:rsidRPr="009D1BDA">
                        <w:rPr>
                          <w:lang w:val="en-US"/>
                        </w:rPr>
                        <w:t>As a cinema enthusiast, the works of Hitchcock, Tarantino, and Kubrick have greatly influenced me.</w:t>
                      </w:r>
                    </w:p>
                    <w:p w14:paraId="5161DBB8" w14:textId="77777777" w:rsidR="00744B36" w:rsidRPr="009D1BDA" w:rsidRDefault="009D1BDA" w:rsidP="00744B36">
                      <w:pPr>
                        <w:rPr>
                          <w:lang w:val="en-US"/>
                        </w:rPr>
                      </w:pPr>
                      <w:r w:rsidRPr="009D1BDA">
                        <w:rPr>
                          <w:lang w:val="en-US"/>
                        </w:rPr>
                        <w:t>I am also passionate about audio-visual and have strong skills in the 'Fusion' (special effects) part of Davinci Resolve software.</w:t>
                      </w:r>
                    </w:p>
                    <w:p w14:paraId="323705E0" w14:textId="77777777" w:rsidR="00533C46" w:rsidRPr="009D1BDA" w:rsidRDefault="00533C46" w:rsidP="00744B36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orbel" w:hAnsi="Corbel"/>
                          <w:b/>
                          <w:color w:val="7F7F7F" w:themeColor="text1" w:themeTint="8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F9538A4" wp14:editId="5AAAC886">
                <wp:simplePos x="0" y="0"/>
                <wp:positionH relativeFrom="column">
                  <wp:posOffset>851368</wp:posOffset>
                </wp:positionH>
                <wp:positionV relativeFrom="paragraph">
                  <wp:posOffset>6164847</wp:posOffset>
                </wp:positionV>
                <wp:extent cx="2738120" cy="264160"/>
                <wp:effectExtent l="0" t="0" r="5080" b="2540"/>
                <wp:wrapNone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99D69" w14:textId="77777777" w:rsidR="00533C46" w:rsidRPr="00DC5877" w:rsidRDefault="00A84C15" w:rsidP="00BC5ADF">
                              <w:pPr>
                                <w:pStyle w:val="BalloonText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</w:t>
                              </w:r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nterests</w:t>
                              </w:r>
                              <w:proofErr w:type="spellEnd"/>
                            </w:p>
                            <w:p w14:paraId="2BA87999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9538A4" id="Groupe 5" o:spid="_x0000_s1032" style="position:absolute;left:0;text-align:left;margin-left:67.05pt;margin-top:485.4pt;width:215.6pt;height:20.8pt;z-index:25170432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ozYTBiMDU1Ni1kMDI5LTQ5ZjUtOTZiNC0xM2RmMDBlYzI2YTY8L3N0RXZ0Omluc3RhbmNlSUQ+&#13;&#10;CiAgICAgICAgICAgICAgICAgIDxzdEV2dDp3aGVuPjIwMTQtMDQtMjNUMTI6MTY6NDI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ZjdiNDc4MWIt&#13;&#10;YjNiYy00NWJmLWI5MDItN2QxMjdhNjc0ZTg0PC9zdEV2dDppbnN0YW5jZUlEPgogICAgICAgICAg&#13;&#10;ICAgICAgICA8c3RFdnQ6d2hlbj4yMDE0LTA0LTIzVDEyOjE2OjQy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1MDwvZXhpZjpQaXhlbFhEaW1lbnNpb24+CiAgICAgICAgIDxleGlmOlBpeGVsWURpbWVuc2lv&#13;&#10;bj4z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">
                <v:shape id="Zone de texte 73" o:spid="_x0000_s1033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" fillcolor="#ec974c" stroked="f">
                  <v:textbox>
                    <w:txbxContent>
                      <w:p w14:paraId="22C99D69" w14:textId="77777777" w:rsidR="00533C46" w:rsidRPr="00DC5877" w:rsidRDefault="00A84C15" w:rsidP="00BC5ADF">
                        <w:pPr>
                          <w:pStyle w:val="BalloonText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</w:t>
                        </w:r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nterests</w:t>
                        </w:r>
                        <w:proofErr w:type="spellEnd"/>
                      </w:p>
                      <w:p w14:paraId="2BA87999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4" type="#_x0000_t75" style="position:absolute;left:24717;top:571;width:1994;height:1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">
                  <v:imagedata r:id="rId23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4DBB636" wp14:editId="5BEA2748">
                <wp:simplePos x="0" y="0"/>
                <wp:positionH relativeFrom="column">
                  <wp:posOffset>870618</wp:posOffset>
                </wp:positionH>
                <wp:positionV relativeFrom="paragraph">
                  <wp:posOffset>33555</wp:posOffset>
                </wp:positionV>
                <wp:extent cx="2737896" cy="254332"/>
                <wp:effectExtent l="0" t="0" r="5715" b="0"/>
                <wp:wrapNone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7896" cy="254332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054B" w14:textId="77777777" w:rsidR="00533C46" w:rsidRPr="008131F3" w:rsidRDefault="00A84C15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</w:t>
                              </w:r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rofessional </w:t>
                              </w:r>
                              <w:proofErr w:type="spellStart"/>
                              <w:r w:rsidRPr="00A84C15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experience</w:t>
                              </w:r>
                              <w:proofErr w:type="spellEnd"/>
                            </w:p>
                            <w:p w14:paraId="58A0E157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DBB636" id="Groupe 3" o:spid="_x0000_s1035" style="position:absolute;left:0;text-align:left;margin-left:68.55pt;margin-top:2.65pt;width:215.6pt;height:20.05pt;z-index:251713536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">
                <v:shape id="Zone de texte 18" o:spid="_x0000_s1036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" fillcolor="#11514b" stroked="f">
                  <v:textbox>
                    <w:txbxContent>
                      <w:p w14:paraId="315D054B" w14:textId="77777777" w:rsidR="00533C46" w:rsidRPr="008131F3" w:rsidRDefault="00A84C15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</w:t>
                        </w:r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rofessional </w:t>
                        </w:r>
                        <w:proofErr w:type="spellStart"/>
                        <w:r w:rsidRPr="00A84C15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experience</w:t>
                        </w:r>
                        <w:proofErr w:type="spellEnd"/>
                      </w:p>
                      <w:p w14:paraId="58A0E157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37" type="#_x0000_t75" style="position:absolute;left:24765;top:476;width:1847;height:16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">
                  <v:imagedata r:id="rId2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F1E40D" wp14:editId="1AC699F8">
                <wp:simplePos x="0" y="0"/>
                <wp:positionH relativeFrom="column">
                  <wp:posOffset>1217128</wp:posOffset>
                </wp:positionH>
                <wp:positionV relativeFrom="paragraph">
                  <wp:posOffset>283812</wp:posOffset>
                </wp:positionV>
                <wp:extent cx="4970373" cy="1490534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373" cy="14905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2BC9FE" w14:textId="77777777" w:rsidR="00483441" w:rsidRPr="00AF5AFE" w:rsidRDefault="00AF5AFE" w:rsidP="00DD3E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lang w:val="en-US"/>
                              </w:rPr>
                            </w:pPr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Internship at </w:t>
                            </w:r>
                            <w:r w:rsidRPr="00AF5AFE">
                              <w:rPr>
                                <w:rFonts w:ascii="Corbel" w:hAnsi="Corbel" w:cs="SegoePro-Bold"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FrenchFounders</w:t>
                            </w:r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 Frontend (July - December 2022</w:t>
                            </w:r>
                            <w:proofErr w:type="gramStart"/>
                            <w:r w:rsidRPr="00AF5AFE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14:paraId="6FF0C1C7" w14:textId="77777777" w:rsidR="00533C46" w:rsidRPr="00AF5AFE" w:rsidRDefault="00AF5AFE" w:rsidP="000C3FC3">
                            <w:pPr>
                              <w:spacing w:after="120"/>
                              <w:rPr>
                                <w:lang w:val="en-US"/>
                              </w:rPr>
                            </w:pPr>
                            <w:r w:rsidRPr="00AF5AFE">
                              <w:rPr>
                                <w:lang w:val="en-US"/>
                              </w:rPr>
                              <w:t>I have been able to create numerous web pages in Vue.js, connect them to the company's backend, and migrate many pages from Vue 2 to Vue 3.</w:t>
                            </w:r>
                            <w:r w:rsidR="00FC31BE" w:rsidRPr="00AF5AF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246EB74" w14:textId="77777777" w:rsidR="000C3FC3" w:rsidRPr="00AF5AFE" w:rsidRDefault="00AF5AFE" w:rsidP="00483441">
                            <w:pPr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</w:pP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Epitech Trainer</w:t>
                            </w:r>
                            <w:r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 xml:space="preserve"> Internship (</w:t>
                            </w: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February to June</w:t>
                            </w:r>
                            <w:r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 xml:space="preserve"> 2023 and from </w:t>
                            </w:r>
                            <w:r w:rsidRPr="00AF5AFE">
                              <w:rPr>
                                <w:rFonts w:ascii="Corbel" w:hAnsi="Corbel" w:cs="SegoePro-Bold"/>
                                <w:b/>
                                <w:color w:val="48B6A8"/>
                                <w:lang w:val="en-US"/>
                              </w:rPr>
                              <w:t>September 2023 to January 2024</w:t>
                            </w:r>
                            <w:proofErr w:type="gramStart"/>
                            <w:r w:rsidRPr="00AF5AFE"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olor w:val="48B6A8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14:paraId="75C373DD" w14:textId="77777777" w:rsidR="000C3FC3" w:rsidRPr="00AF5AFE" w:rsidRDefault="00AF5AFE" w:rsidP="00483441">
                            <w:pPr>
                              <w:rPr>
                                <w:lang w:val="en-US"/>
                              </w:rPr>
                            </w:pPr>
                            <w:r w:rsidRPr="00AF5AFE">
                              <w:rPr>
                                <w:lang w:val="en-US"/>
                              </w:rPr>
                              <w:t>Our goal is to support and train students in lower years (courses, project presentations, evaluations...).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1E40D" id="Zone de texte 83" o:spid="_x0000_s1038" type="#_x0000_t202" style="position:absolute;left:0;text-align:left;margin-left:95.85pt;margin-top:22.35pt;width:391.35pt;height:117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" filled="f" stroked="f">
                <v:textbox>
                  <w:txbxContent>
                    <w:p w14:paraId="092BC9FE" w14:textId="77777777" w:rsidR="00483441" w:rsidRPr="00AF5AFE" w:rsidRDefault="00AF5AFE" w:rsidP="00DD3E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lang w:val="en-US"/>
                        </w:rPr>
                      </w:pPr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Internship at </w:t>
                      </w:r>
                      <w:r w:rsidRPr="00AF5AFE">
                        <w:rPr>
                          <w:rFonts w:ascii="Corbel" w:hAnsi="Corbel" w:cs="SegoePro-Bold"/>
                          <w:color w:val="48B6A8"/>
                          <w:sz w:val="24"/>
                          <w:szCs w:val="24"/>
                          <w:lang w:val="en-US"/>
                        </w:rPr>
                        <w:t>FrenchFounders</w:t>
                      </w:r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 Frontend (July - December 2022</w:t>
                      </w:r>
                      <w:proofErr w:type="gramStart"/>
                      <w:r w:rsidRPr="00AF5AFE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14:paraId="6FF0C1C7" w14:textId="77777777" w:rsidR="00533C46" w:rsidRPr="00AF5AFE" w:rsidRDefault="00AF5AFE" w:rsidP="000C3FC3">
                      <w:pPr>
                        <w:spacing w:after="120"/>
                        <w:rPr>
                          <w:lang w:val="en-US"/>
                        </w:rPr>
                      </w:pPr>
                      <w:r w:rsidRPr="00AF5AFE">
                        <w:rPr>
                          <w:lang w:val="en-US"/>
                        </w:rPr>
                        <w:t>I have been able to create numerous web pages in Vue.js, connect them to the company's backend, and migrate many pages from Vue 2 to Vue 3.</w:t>
                      </w:r>
                      <w:r w:rsidR="00FC31BE" w:rsidRPr="00AF5AFE">
                        <w:rPr>
                          <w:lang w:val="en-US"/>
                        </w:rPr>
                        <w:t xml:space="preserve"> </w:t>
                      </w:r>
                    </w:p>
                    <w:p w14:paraId="0246EB74" w14:textId="77777777" w:rsidR="000C3FC3" w:rsidRPr="00AF5AFE" w:rsidRDefault="00AF5AFE" w:rsidP="00483441">
                      <w:pPr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</w:pP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Epitech Trainer</w:t>
                      </w:r>
                      <w:r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 xml:space="preserve"> Internship (</w:t>
                      </w: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February to June</w:t>
                      </w:r>
                      <w:r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 xml:space="preserve"> 2023 and from </w:t>
                      </w:r>
                      <w:r w:rsidRPr="00AF5AFE">
                        <w:rPr>
                          <w:rFonts w:ascii="Corbel" w:hAnsi="Corbel" w:cs="SegoePro-Bold"/>
                          <w:b/>
                          <w:color w:val="48B6A8"/>
                          <w:lang w:val="en-US"/>
                        </w:rPr>
                        <w:t>September 2023 to January 2024</w:t>
                      </w:r>
                      <w:proofErr w:type="gramStart"/>
                      <w:r w:rsidRPr="00AF5AFE"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>)</w:t>
                      </w:r>
                      <w:r>
                        <w:rPr>
                          <w:rFonts w:ascii="Corbel" w:hAnsi="Corbel" w:cs="SegoePro-Bold"/>
                          <w:bCs/>
                          <w:color w:val="48B6A8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14:paraId="75C373DD" w14:textId="77777777" w:rsidR="000C3FC3" w:rsidRPr="00AF5AFE" w:rsidRDefault="00AF5AFE" w:rsidP="00483441">
                      <w:pPr>
                        <w:rPr>
                          <w:lang w:val="en-US"/>
                        </w:rPr>
                      </w:pPr>
                      <w:r w:rsidRPr="00AF5AFE">
                        <w:rPr>
                          <w:lang w:val="en-US"/>
                        </w:rPr>
                        <w:t>Our goal is to support and train students in lower years (courses, project presentations, evaluations...).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00D915D" wp14:editId="338E878F">
                <wp:simplePos x="0" y="0"/>
                <wp:positionH relativeFrom="column">
                  <wp:posOffset>1207186</wp:posOffset>
                </wp:positionH>
                <wp:positionV relativeFrom="paragraph">
                  <wp:posOffset>4455627</wp:posOffset>
                </wp:positionV>
                <wp:extent cx="4919345" cy="162052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345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5B6F3" w14:textId="77777777" w:rsidR="00DD3E33" w:rsidRPr="00C81E3D" w:rsidRDefault="00DD3E33" w:rsidP="00DD3E33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1E3D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Arcade (C++)</w:t>
                            </w:r>
                          </w:p>
                          <w:p w14:paraId="3EC86916" w14:textId="77777777" w:rsidR="00DD3E33" w:rsidRPr="009D1BDA" w:rsidRDefault="009D1BDA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Creation of software for running video games (Pacman, Snake) and graphic libraries (SDL2,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Ncurses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, and SFML).</w:t>
                            </w:r>
                          </w:p>
                          <w:p w14:paraId="29743E8B" w14:textId="77777777" w:rsidR="00A11075" w:rsidRPr="00C81E3D" w:rsidRDefault="009C5DA7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81E3D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Antman (C)</w:t>
                            </w:r>
                          </w:p>
                          <w:p w14:paraId="6B903442" w14:textId="77777777" w:rsidR="009D1BDA" w:rsidRPr="009D1BDA" w:rsidRDefault="009D1BDA" w:rsidP="009D1BD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Lossless file compression using the Huffman algorithm.</w:t>
                            </w:r>
                          </w:p>
                          <w:p w14:paraId="1631B90C" w14:textId="77777777" w:rsidR="003C2AD5" w:rsidRPr="009D1BDA" w:rsidRDefault="009D1BDA" w:rsidP="009D1BDA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16"/>
                                <w:szCs w:val="14"/>
                              </w:rPr>
                            </w:pPr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Binary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trees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linked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lists</w:t>
                            </w:r>
                            <w:proofErr w:type="spellEnd"/>
                            <w:r w:rsidRPr="009D1BDA">
                              <w:rPr>
                                <w:rFonts w:ascii="Corbel" w:hAnsi="Corbel" w:cs="SegoePro-Bold"/>
                                <w:color w:val="000000" w:themeColor="text1"/>
                                <w:sz w:val="21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D915D" id="Zone de texte 37" o:spid="_x0000_s1039" type="#_x0000_t202" style="position:absolute;left:0;text-align:left;margin-left:95.05pt;margin-top:350.85pt;width:387.35pt;height:127.6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" filled="f" stroked="f">
                <v:textbox>
                  <w:txbxContent>
                    <w:p w14:paraId="6285B6F3" w14:textId="77777777" w:rsidR="00DD3E33" w:rsidRPr="00C81E3D" w:rsidRDefault="00DD3E33" w:rsidP="00DD3E33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C81E3D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Arcade (C++)</w:t>
                      </w:r>
                    </w:p>
                    <w:p w14:paraId="3EC86916" w14:textId="77777777" w:rsidR="00DD3E33" w:rsidRPr="009D1BDA" w:rsidRDefault="009D1BDA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Creation of software for running video games (Pacman, Snake) and graphic libraries (SDL2,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Ncurses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, and SFML).</w:t>
                      </w:r>
                    </w:p>
                    <w:p w14:paraId="29743E8B" w14:textId="77777777" w:rsidR="00A11075" w:rsidRPr="00C81E3D" w:rsidRDefault="009C5DA7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C81E3D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  <w:lang w:val="en-US"/>
                        </w:rPr>
                        <w:t>Antman (C)</w:t>
                      </w:r>
                    </w:p>
                    <w:p w14:paraId="6B903442" w14:textId="77777777" w:rsidR="009D1BDA" w:rsidRPr="009D1BDA" w:rsidRDefault="009D1BDA" w:rsidP="009D1BDA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Lossless file compression using the Huffman algorithm.</w:t>
                      </w:r>
                    </w:p>
                    <w:p w14:paraId="1631B90C" w14:textId="77777777" w:rsidR="003C2AD5" w:rsidRPr="009D1BDA" w:rsidRDefault="009D1BDA" w:rsidP="009D1BDA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16"/>
                          <w:szCs w:val="14"/>
                        </w:rPr>
                      </w:pPr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(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Binary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trees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,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linked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 xml:space="preserve"> </w:t>
                      </w:r>
                      <w:proofErr w:type="spellStart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lists</w:t>
                      </w:r>
                      <w:proofErr w:type="spellEnd"/>
                      <w:r w:rsidRPr="009D1BDA">
                        <w:rPr>
                          <w:rFonts w:ascii="Corbel" w:hAnsi="Corbel" w:cs="SegoePro-Bold"/>
                          <w:color w:val="000000" w:themeColor="text1"/>
                          <w:sz w:val="21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DF34C91" wp14:editId="79CD4BC9">
                <wp:simplePos x="0" y="0"/>
                <wp:positionH relativeFrom="column">
                  <wp:posOffset>1197877</wp:posOffset>
                </wp:positionH>
                <wp:positionV relativeFrom="paragraph">
                  <wp:posOffset>2093361</wp:posOffset>
                </wp:positionV>
                <wp:extent cx="4742180" cy="1877060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8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A00F3" w14:textId="77777777" w:rsidR="00662DB1" w:rsidRPr="000104B8" w:rsidRDefault="00173D49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104B8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Computer Expertise </w:t>
                            </w:r>
                            <w:r w:rsidR="00662DB1" w:rsidRPr="000104B8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="00662DB1" w:rsidRPr="000104B8">
                              <w:rPr>
                                <w:rFonts w:ascii="Corbel" w:hAnsi="Corbel" w:cs="SegoePro-Bold"/>
                                <w:bCs/>
                                <w:i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Epitech</w:t>
                            </w:r>
                          </w:p>
                          <w:p w14:paraId="2383356F" w14:textId="77777777" w:rsidR="00662DB1" w:rsidRPr="000104B8" w:rsidRDefault="00662DB1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104B8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2021 – 2026</w:t>
                            </w:r>
                          </w:p>
                          <w:p w14:paraId="7BA59DEA" w14:textId="77777777" w:rsidR="000C3FC3" w:rsidRPr="00B312F4" w:rsidRDefault="00B312F4" w:rsidP="00662DB1">
                            <w:pPr>
                              <w:rPr>
                                <w:lang w:val="en-US"/>
                              </w:rPr>
                            </w:pPr>
                            <w:r w:rsidRPr="00B312F4">
                              <w:rPr>
                                <w:lang w:val="en-US"/>
                              </w:rPr>
                              <w:t xml:space="preserve">An average GPA of 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>3.</w:t>
                            </w:r>
                            <w:r w:rsidR="00135F40">
                              <w:rPr>
                                <w:b/>
                                <w:bCs/>
                                <w:lang w:val="en-US"/>
                              </w:rPr>
                              <w:t>8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/ </w:t>
                            </w:r>
                            <w:r w:rsidRPr="00B312F4">
                              <w:rPr>
                                <w:b/>
                                <w:bCs/>
                                <w:lang w:val="en-US"/>
                              </w:rPr>
                              <w:t>4</w:t>
                            </w:r>
                            <w:r w:rsidRPr="00B312F4">
                              <w:rPr>
                                <w:lang w:val="en-US"/>
                              </w:rPr>
                              <w:t xml:space="preserve"> at the beginning of the third year.</w:t>
                            </w:r>
                          </w:p>
                          <w:p w14:paraId="1BA81BDC" w14:textId="77777777" w:rsidR="00662DB1" w:rsidRPr="00173D49" w:rsidRDefault="00662DB1" w:rsidP="005041E2">
                            <w:pPr>
                              <w:spacing w:after="240"/>
                              <w:rPr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173D4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* </w:t>
                            </w:r>
                            <w:r w:rsidR="00173D49" w:rsidRPr="00173D49">
                              <w:rPr>
                                <w:sz w:val="16"/>
                                <w:szCs w:val="16"/>
                                <w:lang w:val="en-US"/>
                              </w:rPr>
                              <w:t>Grade Point Average: an index of the overall quality of the student's work, ranging from 0 (unacceptable) to 4 (very good).</w:t>
                            </w:r>
                          </w:p>
                          <w:p w14:paraId="1B419885" w14:textId="77777777" w:rsidR="00833133" w:rsidRPr="00173D49" w:rsidRDefault="00173D49" w:rsidP="008331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73D49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  <w:lang w:val="en-US"/>
                              </w:rPr>
                              <w:t>BACCALAUREATE | JEAN MONNET HIGH SCHOOL</w:t>
                            </w:r>
                          </w:p>
                          <w:p w14:paraId="3E84F8BD" w14:textId="77777777" w:rsidR="00833133" w:rsidRPr="00173D49" w:rsidRDefault="00833133" w:rsidP="00833133">
                            <w:pPr>
                              <w:pStyle w:val="Heading3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n-US"/>
                              </w:rPr>
                            </w:pPr>
                            <w:r w:rsidRPr="00173D49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lang w:val="en-US"/>
                              </w:rPr>
                              <w:t>2018 – 2021</w:t>
                            </w:r>
                          </w:p>
                          <w:p w14:paraId="0E473D02" w14:textId="77777777" w:rsidR="00833133" w:rsidRPr="00173D49" w:rsidRDefault="00173D49" w:rsidP="00833133">
                            <w:pPr>
                              <w:rPr>
                                <w:lang w:val="en-US"/>
                              </w:rPr>
                            </w:pPr>
                            <w:r w:rsidRPr="00173D49">
                              <w:rPr>
                                <w:lang w:val="en-US"/>
                              </w:rPr>
                              <w:t>With honors, (Specialization in Mathematics / Social and Economic Political Sciences / Physics - Chemistry)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34C91" id="Zone de texte 36" o:spid="_x0000_s1040" type="#_x0000_t202" style="position:absolute;left:0;text-align:left;margin-left:94.3pt;margin-top:164.85pt;width:373.4pt;height:147.8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" filled="f" stroked="f">
                <v:textbox>
                  <w:txbxContent>
                    <w:p w14:paraId="407A00F3" w14:textId="77777777" w:rsidR="00662DB1" w:rsidRPr="000104B8" w:rsidRDefault="00173D49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0104B8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Computer Expertise </w:t>
                      </w:r>
                      <w:r w:rsidR="00662DB1" w:rsidRPr="000104B8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 xml:space="preserve">| </w:t>
                      </w:r>
                      <w:r w:rsidR="00662DB1" w:rsidRPr="000104B8">
                        <w:rPr>
                          <w:rFonts w:ascii="Corbel" w:hAnsi="Corbel" w:cs="SegoePro-Bold"/>
                          <w:bCs/>
                          <w:i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Epitech</w:t>
                      </w:r>
                    </w:p>
                    <w:p w14:paraId="2383356F" w14:textId="77777777" w:rsidR="00662DB1" w:rsidRPr="000104B8" w:rsidRDefault="00662DB1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0104B8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2021 – 2026</w:t>
                      </w:r>
                    </w:p>
                    <w:p w14:paraId="7BA59DEA" w14:textId="77777777" w:rsidR="000C3FC3" w:rsidRPr="00B312F4" w:rsidRDefault="00B312F4" w:rsidP="00662DB1">
                      <w:pPr>
                        <w:rPr>
                          <w:lang w:val="en-US"/>
                        </w:rPr>
                      </w:pPr>
                      <w:r w:rsidRPr="00B312F4">
                        <w:rPr>
                          <w:lang w:val="en-US"/>
                        </w:rPr>
                        <w:t xml:space="preserve">An average GPA of 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>3.</w:t>
                      </w:r>
                      <w:r w:rsidR="00135F40">
                        <w:rPr>
                          <w:b/>
                          <w:bCs/>
                          <w:lang w:val="en-US"/>
                        </w:rPr>
                        <w:t>8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/ </w:t>
                      </w:r>
                      <w:r w:rsidRPr="00B312F4">
                        <w:rPr>
                          <w:b/>
                          <w:bCs/>
                          <w:lang w:val="en-US"/>
                        </w:rPr>
                        <w:t>4</w:t>
                      </w:r>
                      <w:r w:rsidRPr="00B312F4">
                        <w:rPr>
                          <w:lang w:val="en-US"/>
                        </w:rPr>
                        <w:t xml:space="preserve"> at the beginning of the third year.</w:t>
                      </w:r>
                    </w:p>
                    <w:p w14:paraId="1BA81BDC" w14:textId="77777777" w:rsidR="00662DB1" w:rsidRPr="00173D49" w:rsidRDefault="00662DB1" w:rsidP="005041E2">
                      <w:pPr>
                        <w:spacing w:after="240"/>
                        <w:rPr>
                          <w:sz w:val="21"/>
                          <w:szCs w:val="21"/>
                          <w:lang w:val="en-US"/>
                        </w:rPr>
                      </w:pPr>
                      <w:r w:rsidRPr="00173D49">
                        <w:rPr>
                          <w:sz w:val="16"/>
                          <w:szCs w:val="16"/>
                          <w:lang w:val="en-US"/>
                        </w:rPr>
                        <w:t xml:space="preserve">* </w:t>
                      </w:r>
                      <w:r w:rsidR="00173D49" w:rsidRPr="00173D49">
                        <w:rPr>
                          <w:sz w:val="16"/>
                          <w:szCs w:val="16"/>
                          <w:lang w:val="en-US"/>
                        </w:rPr>
                        <w:t>Grade Point Average: an index of the overall quality of the student's work, ranging from 0 (unacceptable) to 4 (very good).</w:t>
                      </w:r>
                    </w:p>
                    <w:p w14:paraId="1B419885" w14:textId="77777777" w:rsidR="00833133" w:rsidRPr="00173D49" w:rsidRDefault="00173D49" w:rsidP="008331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</w:pPr>
                      <w:r w:rsidRPr="00173D49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  <w:lang w:val="en-US"/>
                        </w:rPr>
                        <w:t>BACCALAUREATE | JEAN MONNET HIGH SCHOOL</w:t>
                      </w:r>
                    </w:p>
                    <w:p w14:paraId="3E84F8BD" w14:textId="77777777" w:rsidR="00833133" w:rsidRPr="00173D49" w:rsidRDefault="00833133" w:rsidP="00833133">
                      <w:pPr>
                        <w:pStyle w:val="Heading3"/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n-US"/>
                        </w:rPr>
                      </w:pPr>
                      <w:r w:rsidRPr="00173D49">
                        <w:rPr>
                          <w:rFonts w:ascii="Corbel" w:hAnsi="Corbel" w:cs="SegoePro-Bold"/>
                          <w:b/>
                          <w:bCs/>
                          <w:color w:val="48B6A8"/>
                          <w:lang w:val="en-US"/>
                        </w:rPr>
                        <w:t>2018 – 2021</w:t>
                      </w:r>
                    </w:p>
                    <w:p w14:paraId="0E473D02" w14:textId="77777777" w:rsidR="00833133" w:rsidRPr="00173D49" w:rsidRDefault="00173D49" w:rsidP="00833133">
                      <w:pPr>
                        <w:rPr>
                          <w:lang w:val="en-US"/>
                        </w:rPr>
                      </w:pPr>
                      <w:r w:rsidRPr="00173D49">
                        <w:rPr>
                          <w:lang w:val="en-US"/>
                        </w:rPr>
                        <w:t>With honors, (Specialization in Mathematics / Social and Economic Political Sciences / Physics - Chemistry)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53E15AA0" wp14:editId="075E88AA">
                <wp:simplePos x="0" y="0"/>
                <wp:positionH relativeFrom="column">
                  <wp:posOffset>870618</wp:posOffset>
                </wp:positionH>
                <wp:positionV relativeFrom="paragraph">
                  <wp:posOffset>1823854</wp:posOffset>
                </wp:positionV>
                <wp:extent cx="2738120" cy="264160"/>
                <wp:effectExtent l="0" t="0" r="5080" b="2540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A784F" w14:textId="77777777" w:rsidR="00533C46" w:rsidRPr="00143612" w:rsidRDefault="00143612" w:rsidP="00143612">
                              <w:pPr>
                                <w:jc w:val="center"/>
                                <w:rPr>
                                  <w:rFonts w:ascii="Verdana" w:hAnsi="Verdana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</w:pPr>
                              <w:r w:rsidRPr="00143612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5238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E15AA0" id="Groupe 2" o:spid="_x0000_s1041" style="position:absolute;left:0;text-align:left;margin-left:68.55pt;margin-top:143.6pt;width:215.6pt;height:20.8pt;z-index:25162496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">
                <v:shape id="Zone de texte 65" o:spid="_x0000_s1042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" fillcolor="#1e8d82" stroked="f">
                  <v:textbox>
                    <w:txbxContent>
                      <w:p w14:paraId="315A784F" w14:textId="77777777" w:rsidR="00533C46" w:rsidRPr="00143612" w:rsidRDefault="00143612" w:rsidP="00143612">
                        <w:pPr>
                          <w:jc w:val="center"/>
                          <w:rPr>
                            <w:rFonts w:ascii="Verdana" w:hAnsi="Verdana"/>
                            <w:b/>
                            <w:bCs/>
                            <w:color w:val="FFFFFF" w:themeColor="background1"/>
                            <w:szCs w:val="20"/>
                          </w:rPr>
                        </w:pPr>
                        <w:r w:rsidRPr="00143612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Image 3" o:spid="_x0000_s1043" type="#_x0000_t75" style="position:absolute;left:24622;top:523;width:2228;height:1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">
                  <v:imagedata r:id="rId2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50ADA1BF" wp14:editId="3022FADF">
                <wp:simplePos x="0" y="0"/>
                <wp:positionH relativeFrom="column">
                  <wp:posOffset>812867</wp:posOffset>
                </wp:positionH>
                <wp:positionV relativeFrom="paragraph">
                  <wp:posOffset>4191668</wp:posOffset>
                </wp:positionV>
                <wp:extent cx="2738120" cy="264160"/>
                <wp:effectExtent l="0" t="0" r="5080" b="254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E9A4D" w14:textId="77777777" w:rsidR="00533C46" w:rsidRPr="006B6DD0" w:rsidRDefault="00A84C15" w:rsidP="009C5DA7">
                              <w:pPr>
                                <w:jc w:val="center"/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</w:pPr>
                              <w:proofErr w:type="spellStart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Completed</w:t>
                              </w:r>
                              <w:proofErr w:type="spellEnd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6B6DD0">
                                <w:rPr>
                                  <w:rFonts w:ascii="Corbel" w:hAnsi="Corbel"/>
                                  <w:b/>
                                  <w:bCs/>
                                  <w:color w:val="FFFFFF" w:themeColor="background1"/>
                                  <w:szCs w:val="20"/>
                                </w:rPr>
                                <w:t>projects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ADA1BF" id="Groupe 4" o:spid="_x0000_s1044" style="position:absolute;left:0;text-align:left;margin-left:64pt;margin-top:330.05pt;width:215.6pt;height:20.8pt;z-index:251637248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pjMDQ2MzYyNS05YjM2LTQ3YTUtOTBhOC1lOGM4OWFmYWY2NDI8L3N0RXZ0Omluc3RhbmNlSUQ+&#13;&#10;CiAgICAgICAgICAgICAgICAgIDxzdEV2dDp3aGVuPjIwMTQtMDQtMjNUMTI6MTY6MTM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YjVmYjMxNTYt&#13;&#10;ZDI3Ny00YjE3LWFhMmUtOGM1NThiYjVlNGJlPC9zdEV2dDppbnN0YW5jZUlEPgogICAgICAgICAg&#13;&#10;ICAgICAgICA8c3RFdnQ6d2hlbj4yMDE0LTA0LTIzVDEyOjE2OjEz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0MTwvZXhpZjpQaXhlbFhEaW1lbnNpb24+CiAgICAgICAgIDxleGlmOlBpeGVsWURpbWVuc2lv&#13;&#10;bj42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">
                <v:shape id="Zone de texte 69" o:spid="_x0000_s1045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" fillcolor="#48b6a8" stroked="f">
                  <v:textbox>
                    <w:txbxContent>
                      <w:p w14:paraId="2E3E9A4D" w14:textId="77777777" w:rsidR="00533C46" w:rsidRPr="006B6DD0" w:rsidRDefault="00A84C15" w:rsidP="009C5DA7">
                        <w:pPr>
                          <w:jc w:val="center"/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</w:pPr>
                        <w:proofErr w:type="spellStart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Completed</w:t>
                        </w:r>
                        <w:proofErr w:type="spellEnd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 xml:space="preserve"> </w:t>
                        </w:r>
                        <w:proofErr w:type="spellStart"/>
                        <w:r w:rsidRPr="006B6DD0">
                          <w:rPr>
                            <w:rFonts w:ascii="Corbel" w:hAnsi="Corbel"/>
                            <w:b/>
                            <w:bCs/>
                            <w:color w:val="FFFFFF" w:themeColor="background1"/>
                            <w:szCs w:val="20"/>
                          </w:rPr>
                          <w:t>projects</w:t>
                        </w:r>
                        <w:proofErr w:type="spellEnd"/>
                      </w:p>
                    </w:txbxContent>
                  </v:textbox>
                </v:shape>
                <v:shape id="Image 4" o:spid="_x0000_s1046" type="#_x0000_t75" style="position:absolute;left:25098;top:285;width:1295;height:20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">
                  <v:imagedata r:id="rId2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FF18B9" wp14:editId="7D6457A1">
                <wp:simplePos x="0" y="0"/>
                <wp:positionH relativeFrom="column">
                  <wp:posOffset>-814070</wp:posOffset>
                </wp:positionH>
                <wp:positionV relativeFrom="paragraph">
                  <wp:posOffset>6365311</wp:posOffset>
                </wp:positionV>
                <wp:extent cx="1560830" cy="1273810"/>
                <wp:effectExtent l="0" t="0" r="0" b="0"/>
                <wp:wrapThrough wrapText="bothSides">
                  <wp:wrapPolygon edited="0">
                    <wp:start x="879" y="215"/>
                    <wp:lineTo x="879" y="21105"/>
                    <wp:lineTo x="20563" y="21105"/>
                    <wp:lineTo x="20563" y="215"/>
                    <wp:lineTo x="879" y="215"/>
                  </wp:wrapPolygon>
                </wp:wrapThrough>
                <wp:docPr id="316445915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1273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8892B" w14:textId="77777777" w:rsidR="00143612" w:rsidRPr="006B6DD0" w:rsidRDefault="00143612" w:rsidP="006B6DD0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Languages :</w:t>
                            </w:r>
                            <w:proofErr w:type="gramEnd"/>
                          </w:p>
                          <w:p w14:paraId="6013297C" w14:textId="77777777" w:rsidR="00143612" w:rsidRPr="006B6DD0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French :</w:t>
                            </w:r>
                            <w:proofErr w:type="gramEnd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Native</w:t>
                            </w:r>
                          </w:p>
                          <w:p w14:paraId="5A2B656B" w14:textId="77777777" w:rsidR="00143612" w:rsidRPr="006B6DD0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English :</w:t>
                            </w:r>
                            <w:proofErr w:type="gramEnd"/>
                            <w:r w:rsidRPr="006B6DD0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B2</w:t>
                            </w:r>
                          </w:p>
                          <w:p w14:paraId="4DDE9EE0" w14:textId="5AF11F8F" w:rsidR="00143612" w:rsidRPr="00096A8F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096A8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Spanish :</w:t>
                            </w:r>
                            <w:proofErr w:type="gramEnd"/>
                            <w:r w:rsidRPr="00096A8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</w:t>
                            </w:r>
                            <w:r w:rsidR="00096A8F" w:rsidRPr="00096A8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096A8F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081CB84" w14:textId="77777777" w:rsidR="00143612" w:rsidRPr="00096A8F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2"/>
                                <w:szCs w:val="1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18B9" id="Zone de texte 12" o:spid="_x0000_s1047" type="#_x0000_t202" style="position:absolute;left:0;text-align:left;margin-left:-64.1pt;margin-top:501.2pt;width:122.9pt;height:100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" filled="f" stroked="f">
                <v:textbox>
                  <w:txbxContent>
                    <w:p w14:paraId="7AD8892B" w14:textId="77777777" w:rsidR="00143612" w:rsidRPr="006B6DD0" w:rsidRDefault="00143612" w:rsidP="006B6DD0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Languages :</w:t>
                      </w:r>
                      <w:proofErr w:type="gramEnd"/>
                    </w:p>
                    <w:p w14:paraId="6013297C" w14:textId="77777777" w:rsidR="00143612" w:rsidRPr="006B6DD0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French :</w:t>
                      </w:r>
                      <w:proofErr w:type="gramEnd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Native</w:t>
                      </w:r>
                    </w:p>
                    <w:p w14:paraId="5A2B656B" w14:textId="77777777" w:rsidR="00143612" w:rsidRPr="006B6DD0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English :</w:t>
                      </w:r>
                      <w:proofErr w:type="gramEnd"/>
                      <w:r w:rsidRPr="006B6DD0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B2</w:t>
                      </w:r>
                    </w:p>
                    <w:p w14:paraId="4DDE9EE0" w14:textId="5AF11F8F" w:rsidR="00143612" w:rsidRPr="00096A8F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096A8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Spanish :</w:t>
                      </w:r>
                      <w:proofErr w:type="gramEnd"/>
                      <w:r w:rsidRPr="00096A8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</w:t>
                      </w:r>
                      <w:r w:rsidR="00096A8F" w:rsidRPr="00096A8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096A8F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7081CB84" w14:textId="77777777" w:rsidR="00143612" w:rsidRPr="00096A8F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2"/>
                          <w:szCs w:val="1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82C74F" wp14:editId="6D24D2ED">
                <wp:simplePos x="0" y="0"/>
                <wp:positionH relativeFrom="column">
                  <wp:posOffset>-814070</wp:posOffset>
                </wp:positionH>
                <wp:positionV relativeFrom="paragraph">
                  <wp:posOffset>3257550</wp:posOffset>
                </wp:positionV>
                <wp:extent cx="1599565" cy="2906395"/>
                <wp:effectExtent l="0" t="0" r="0" b="0"/>
                <wp:wrapThrough wrapText="bothSides">
                  <wp:wrapPolygon edited="0">
                    <wp:start x="857" y="94"/>
                    <wp:lineTo x="857" y="21425"/>
                    <wp:lineTo x="20580" y="21425"/>
                    <wp:lineTo x="20580" y="94"/>
                    <wp:lineTo x="857" y="94"/>
                  </wp:wrapPolygon>
                </wp:wrapThrough>
                <wp:docPr id="368582326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290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8FC5D" w14:textId="77777777" w:rsidR="00143612" w:rsidRPr="00A1157E" w:rsidRDefault="00143612" w:rsidP="00143612">
                            <w:pPr>
                              <w:pStyle w:val="Paragraphestandard"/>
                              <w:spacing w:before="120"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Languages</w:t>
                            </w:r>
                            <w:proofErr w:type="spellEnd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practiced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449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8A301" wp14:editId="07A2102B">
                                  <wp:extent cx="330263" cy="330263"/>
                                  <wp:effectExtent l="0" t="0" r="0" b="0"/>
                                  <wp:docPr id="932860584" name="Picture 932860584" descr="C++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++ 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128" cy="3551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6F52FAF0" wp14:editId="5D71C7AA">
                                  <wp:extent cx="384126" cy="332910"/>
                                  <wp:effectExtent l="63500" t="88900" r="35560" b="48260"/>
                                  <wp:docPr id="399050444" name="Picture 399050444" descr="Vue.js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 19" descr="Vue.js - Wikipedia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837473B0-CC2E-450A-ABE3-18F120FF3D39}">
                                                <a1611:picAttrSrcUrl xmlns:a1611="http://schemas.microsoft.com/office/drawing/2016/11/main" r:i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26" cy="332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41508" sx="77370" sy="77370" algn="ctr" rotWithShape="0">
                                              <a:srgbClr val="000000">
                                                <a:alpha val="43137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7105B5F9" wp14:editId="0322FCE9">
                                  <wp:extent cx="359664" cy="359664"/>
                                  <wp:effectExtent l="0" t="0" r="0" b="0"/>
                                  <wp:docPr id="552887742" name="Picture 5528877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 20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40" cy="36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D67A43" w14:textId="77777777" w:rsidR="00143612" w:rsidRDefault="00143612" w:rsidP="00143612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4D15E3" wp14:editId="584D9BDA">
                                  <wp:extent cx="378372" cy="378372"/>
                                  <wp:effectExtent l="0" t="0" r="3175" b="3175"/>
                                  <wp:docPr id="1627852481" name="Picture 1627852481" descr="Rust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ust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309" cy="426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60EAAA" wp14:editId="051747E4">
                                  <wp:extent cx="465809" cy="507983"/>
                                  <wp:effectExtent l="0" t="0" r="4445" b="635"/>
                                  <wp:docPr id="328469871" name="Picture 328469871" descr="React Native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eact Native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832" cy="690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D97EB" wp14:editId="152A0504">
                                  <wp:extent cx="397247" cy="397247"/>
                                  <wp:effectExtent l="0" t="0" r="0" b="0"/>
                                  <wp:docPr id="1231355258" name="Picture 1231355258" descr="Plain PHP logo, if needed, you can directly download Php, Nintendo Wii Logo, Allianz Logo, Logos, Hate, Plain, Download, Quick,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Plain PHP logo, if needed, you can directly download Php, Nintendo Wii Logo, Allianz Logo, Logos, Hate, Plain, Download, Quick,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952" cy="423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14:paraId="281D4D8F" w14:textId="77777777" w:rsidR="00143612" w:rsidRPr="009D1BDA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F1A7C" wp14:editId="4677CB15">
                                  <wp:extent cx="498190" cy="361836"/>
                                  <wp:effectExtent l="0" t="0" r="0" b="0"/>
                                  <wp:docPr id="154505163" name="Picture 154505163" descr="MySQ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MySQ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807" cy="386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B6BBC4" wp14:editId="094E57ED">
                                  <wp:extent cx="309853" cy="309157"/>
                                  <wp:effectExtent l="0" t="0" r="0" b="0"/>
                                  <wp:docPr id="772265645" name="Picture 772265645" descr="Python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Python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164" cy="337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 w:rsidRPr="009D1BDA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fldChar w:fldCharType="begin"/>
                            </w:r>
                            <w:r w:rsidRPr="009D1BDA">
                              <w:rPr>
                                <w:lang w:val="en-US"/>
                              </w:rPr>
      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8FCD08" wp14:editId="30B96CA5">
                                  <wp:extent cx="379021" cy="379021"/>
                                  <wp:effectExtent l="0" t="0" r="2540" b="2540"/>
                                  <wp:docPr id="929829299" name="Picture 929829299" descr="A blue square with white let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308263" name="Picture 2" descr="A blue square with white letter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64" cy="38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14:paraId="07352C1D" w14:textId="77777777" w:rsidR="00143612" w:rsidRPr="009D1BDA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E9FAC0" w14:textId="77777777" w:rsidR="00143612" w:rsidRPr="009D1BDA" w:rsidRDefault="00143612" w:rsidP="0014361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1BDA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Proficiency in all operating systems.</w:t>
                            </w:r>
                          </w:p>
                          <w:p w14:paraId="344563A7" w14:textId="77777777" w:rsidR="00143612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5489CD62" wp14:editId="45990177">
                                  <wp:extent cx="377952" cy="377952"/>
                                  <wp:effectExtent l="0" t="0" r="0" b="0"/>
                                  <wp:docPr id="1434830326" name="Picture 1434830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 21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040" cy="385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19DA1C68" wp14:editId="5F808404">
                                  <wp:extent cx="377952" cy="377952"/>
                                  <wp:effectExtent l="0" t="0" r="3175" b="3175"/>
                                  <wp:docPr id="1698985172" name="Picture 1698985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391003" cy="3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60557D2B" wp14:editId="4AAFD428">
                                  <wp:extent cx="377952" cy="377952"/>
                                  <wp:effectExtent l="0" t="0" r="0" b="3175"/>
                                  <wp:docPr id="306809701" name="Picture 306809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6809701" name="Picture 306809701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702" cy="389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CD794" w14:textId="77777777" w:rsidR="00143612" w:rsidRPr="009C5DA7" w:rsidRDefault="00143612" w:rsidP="00143612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2C74F" id="_x0000_s1048" type="#_x0000_t202" style="position:absolute;left:0;text-align:left;margin-left:-64.1pt;margin-top:256.5pt;width:125.95pt;height:228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" filled="f" stroked="f">
                <v:textbox>
                  <w:txbxContent>
                    <w:p w14:paraId="7158FC5D" w14:textId="77777777" w:rsidR="00143612" w:rsidRPr="00A1157E" w:rsidRDefault="00143612" w:rsidP="00143612">
                      <w:pPr>
                        <w:pStyle w:val="Paragraphestandard"/>
                        <w:spacing w:before="120"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Languages</w:t>
                      </w:r>
                      <w:proofErr w:type="spellEnd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practiced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449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br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48A301" wp14:editId="07A2102B">
                            <wp:extent cx="330263" cy="330263"/>
                            <wp:effectExtent l="0" t="0" r="0" b="0"/>
                            <wp:docPr id="932860584" name="Picture 932860584" descr="C++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++ 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128" cy="355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6F52FAF0" wp14:editId="5D71C7AA">
                            <wp:extent cx="384126" cy="332910"/>
                            <wp:effectExtent l="63500" t="88900" r="35560" b="48260"/>
                            <wp:docPr id="399050444" name="Picture 399050444" descr="Vue.js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 19" descr="Vue.js - Wikipedia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837473B0-CC2E-450A-ABE3-18F120FF3D39}">
                                          <a1611:picAttrSrcUrl xmlns:a1611="http://schemas.microsoft.com/office/drawing/2016/11/main" r:i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26" cy="33291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41508" sx="77370" sy="77370" algn="ctr" rotWithShape="0">
                                        <a:srgbClr val="000000">
                                          <a:alpha val="43137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7105B5F9" wp14:editId="0322FCE9">
                            <wp:extent cx="359664" cy="359664"/>
                            <wp:effectExtent l="0" t="0" r="0" b="0"/>
                            <wp:docPr id="552887742" name="Picture 5528877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 20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40" cy="36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D67A43" w14:textId="77777777" w:rsidR="00143612" w:rsidRDefault="00143612" w:rsidP="00143612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4D15E3" wp14:editId="584D9BDA">
                            <wp:extent cx="378372" cy="378372"/>
                            <wp:effectExtent l="0" t="0" r="3175" b="3175"/>
                            <wp:docPr id="1627852481" name="Picture 1627852481" descr="Rust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ust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309" cy="426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60EAAA" wp14:editId="051747E4">
                            <wp:extent cx="465809" cy="507983"/>
                            <wp:effectExtent l="0" t="0" r="4445" b="635"/>
                            <wp:docPr id="328469871" name="Picture 328469871" descr="React Native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eact Native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832" cy="690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2D97EB" wp14:editId="152A0504">
                            <wp:extent cx="397247" cy="397247"/>
                            <wp:effectExtent l="0" t="0" r="0" b="0"/>
                            <wp:docPr id="1231355258" name="Picture 1231355258" descr="Plain PHP logo, if needed, you can directly download Php, Nintendo Wii Logo, Allianz Logo, Logos, Hate, Plain, Download, Quick,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Plain PHP logo, if needed, you can directly download Php, Nintendo Wii Logo, Allianz Logo, Logos, Hate, Plain, Download, Quick,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952" cy="423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14:paraId="281D4D8F" w14:textId="77777777" w:rsidR="00143612" w:rsidRPr="009D1BDA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lang w:val="en-US"/>
                        </w:rPr>
                      </w:pP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0F1A7C" wp14:editId="4677CB15">
                            <wp:extent cx="498190" cy="361836"/>
                            <wp:effectExtent l="0" t="0" r="0" b="0"/>
                            <wp:docPr id="154505163" name="Picture 154505163" descr="MySQ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MySQ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807" cy="386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CB6BBC4" wp14:editId="094E57ED">
                            <wp:extent cx="309853" cy="309157"/>
                            <wp:effectExtent l="0" t="0" r="0" b="0"/>
                            <wp:docPr id="772265645" name="Picture 772265645" descr="Python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Python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164" cy="337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 w:rsidRPr="009D1BDA">
                        <w:rPr>
                          <w:lang w:val="en-US"/>
                        </w:rPr>
                        <w:t xml:space="preserve">  </w:t>
                      </w:r>
                      <w:r>
                        <w:fldChar w:fldCharType="begin"/>
                      </w:r>
                      <w:r w:rsidRPr="009D1BDA">
                        <w:rPr>
                          <w:lang w:val="en-US"/>
                        </w:rPr>
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8FCD08" wp14:editId="30B96CA5">
                            <wp:extent cx="379021" cy="379021"/>
                            <wp:effectExtent l="0" t="0" r="2540" b="2540"/>
                            <wp:docPr id="929829299" name="Picture 929829299" descr="A blue square with white let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308263" name="Picture 2" descr="A blue square with white letter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64" cy="389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14:paraId="07352C1D" w14:textId="77777777" w:rsidR="00143612" w:rsidRPr="009D1BDA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E9FAC0" w14:textId="77777777" w:rsidR="00143612" w:rsidRPr="009D1BDA" w:rsidRDefault="00143612" w:rsidP="0014361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1BDA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Proficiency in all operating systems.</w:t>
                      </w:r>
                    </w:p>
                    <w:p w14:paraId="344563A7" w14:textId="77777777" w:rsidR="00143612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5489CD62" wp14:editId="45990177">
                            <wp:extent cx="377952" cy="377952"/>
                            <wp:effectExtent l="0" t="0" r="0" b="0"/>
                            <wp:docPr id="1434830326" name="Picture 14348303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 21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040" cy="385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19DA1C68" wp14:editId="5F808404">
                            <wp:extent cx="377952" cy="377952"/>
                            <wp:effectExtent l="0" t="0" r="3175" b="3175"/>
                            <wp:docPr id="1698985172" name="Picture 1698985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 22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391003" cy="3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60557D2B" wp14:editId="4AAFD428">
                            <wp:extent cx="377952" cy="377952"/>
                            <wp:effectExtent l="0" t="0" r="0" b="3175"/>
                            <wp:docPr id="306809701" name="Picture 306809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6809701" name="Picture 306809701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702" cy="389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CD794" w14:textId="77777777" w:rsidR="00143612" w:rsidRPr="009C5DA7" w:rsidRDefault="00143612" w:rsidP="00143612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4361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8BCB4E6" wp14:editId="3A74BD7D">
                <wp:simplePos x="0" y="0"/>
                <wp:positionH relativeFrom="column">
                  <wp:posOffset>-814070</wp:posOffset>
                </wp:positionH>
                <wp:positionV relativeFrom="paragraph">
                  <wp:posOffset>1823687</wp:posOffset>
                </wp:positionV>
                <wp:extent cx="1599565" cy="1270000"/>
                <wp:effectExtent l="0" t="0" r="0" b="0"/>
                <wp:wrapThrough wrapText="bothSides">
                  <wp:wrapPolygon edited="0">
                    <wp:start x="857" y="216"/>
                    <wp:lineTo x="857" y="21168"/>
                    <wp:lineTo x="20580" y="21168"/>
                    <wp:lineTo x="20580" y="216"/>
                    <wp:lineTo x="857" y="216"/>
                  </wp:wrapPolygon>
                </wp:wrapThrough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925D5" w14:textId="77777777" w:rsidR="00A24B45" w:rsidRPr="00C81E3D" w:rsidRDefault="009D1BDA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Skills</w:t>
                            </w:r>
                            <w:r w:rsidR="009C5DA7" w:rsidRPr="00C81E3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proofErr w:type="gramEnd"/>
                          </w:p>
                          <w:p w14:paraId="133D5158" w14:textId="77777777" w:rsidR="00173D49" w:rsidRPr="00C81E3D" w:rsidRDefault="00173D49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development</w:t>
                            </w:r>
                          </w:p>
                          <w:p w14:paraId="32666533" w14:textId="77777777" w:rsidR="00173D49" w:rsidRPr="00C81E3D" w:rsidRDefault="00173D49" w:rsidP="00173D49">
                            <w:pPr>
                              <w:pStyle w:val="Paragraphestandard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Algorithm</w:t>
                            </w:r>
                            <w:r w:rsidR="006A5A6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  <w:p w14:paraId="1D453344" w14:textId="77777777" w:rsidR="00173D49" w:rsidRPr="00C81E3D" w:rsidRDefault="00173D49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1E3D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structures</w:t>
                            </w:r>
                          </w:p>
                          <w:p w14:paraId="02CC7419" w14:textId="77777777" w:rsidR="00A1157E" w:rsidRDefault="00A1157E" w:rsidP="00173D49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Git, GitHub</w:t>
                            </w:r>
                          </w:p>
                          <w:p w14:paraId="788EA5FD" w14:textId="77777777" w:rsidR="00E77A0E" w:rsidRPr="00A1157E" w:rsidRDefault="00E77A0E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  <w:p w14:paraId="1382E2FC" w14:textId="77777777" w:rsidR="00D51731" w:rsidRPr="009C5DA7" w:rsidRDefault="00D51731" w:rsidP="00D51731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4E6" id="_x0000_s1049" type="#_x0000_t202" style="position:absolute;left:0;text-align:left;margin-left:-64.1pt;margin-top:143.6pt;width:125.95pt;height:10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" filled="f" stroked="f">
                <v:textbox>
                  <w:txbxContent>
                    <w:p w14:paraId="6A4925D5" w14:textId="77777777" w:rsidR="00A24B45" w:rsidRPr="00C81E3D" w:rsidRDefault="009D1BDA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Skills</w:t>
                      </w:r>
                      <w:r w:rsidR="009C5DA7" w:rsidRPr="00C81E3D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proofErr w:type="gramEnd"/>
                    </w:p>
                    <w:p w14:paraId="133D5158" w14:textId="77777777" w:rsidR="00173D49" w:rsidRPr="00C81E3D" w:rsidRDefault="00173D49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development</w:t>
                      </w:r>
                    </w:p>
                    <w:p w14:paraId="32666533" w14:textId="77777777" w:rsidR="00173D49" w:rsidRPr="00C81E3D" w:rsidRDefault="00173D49" w:rsidP="00173D49">
                      <w:pPr>
                        <w:pStyle w:val="Paragraphestandard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Algorithm</w:t>
                      </w:r>
                      <w:r w:rsidR="006A5A6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  <w:p w14:paraId="1D453344" w14:textId="77777777" w:rsidR="00173D49" w:rsidRPr="00C81E3D" w:rsidRDefault="00173D49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1E3D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structures</w:t>
                      </w:r>
                    </w:p>
                    <w:p w14:paraId="02CC7419" w14:textId="77777777" w:rsidR="00A1157E" w:rsidRDefault="00A1157E" w:rsidP="00173D49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Git, GitHub</w:t>
                      </w:r>
                    </w:p>
                    <w:p w14:paraId="788EA5FD" w14:textId="77777777" w:rsidR="00E77A0E" w:rsidRPr="00A1157E" w:rsidRDefault="00E77A0E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  <w:p w14:paraId="1382E2FC" w14:textId="77777777" w:rsidR="00D51731" w:rsidRPr="009C5DA7" w:rsidRDefault="00D51731" w:rsidP="00D51731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B75625" w:rsidRPr="00B75625" w:rsidSect="000C3FC3">
      <w:type w:val="continuous"/>
      <w:pgSz w:w="11900" w:h="16840"/>
      <w:pgMar w:top="1418" w:right="1418" w:bottom="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03D09" w14:textId="77777777" w:rsidR="00424041" w:rsidRDefault="00424041" w:rsidP="00B51FFB">
      <w:r>
        <w:separator/>
      </w:r>
    </w:p>
  </w:endnote>
  <w:endnote w:type="continuationSeparator" w:id="0">
    <w:p w14:paraId="18D331AF" w14:textId="77777777" w:rsidR="00424041" w:rsidRDefault="00424041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Pro-Light">
    <w:altName w:val="Cambria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Pro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88D4" w14:textId="77777777" w:rsidR="00773A5E" w:rsidRDefault="00773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A2840" w14:textId="77777777" w:rsidR="00773A5E" w:rsidRDefault="00773A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09C67" w14:textId="77777777" w:rsidR="00773A5E" w:rsidRDefault="00773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9E85D" w14:textId="77777777" w:rsidR="00424041" w:rsidRDefault="00424041" w:rsidP="00B51FFB">
      <w:r>
        <w:separator/>
      </w:r>
    </w:p>
  </w:footnote>
  <w:footnote w:type="continuationSeparator" w:id="0">
    <w:p w14:paraId="54F61D10" w14:textId="77777777" w:rsidR="00424041" w:rsidRDefault="00424041" w:rsidP="00B51F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1CEE" w14:textId="77777777" w:rsidR="00773A5E" w:rsidRDefault="00773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50B5" w14:textId="77777777" w:rsidR="00773A5E" w:rsidRDefault="00773A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FB1CA" w14:textId="77777777" w:rsidR="00773A5E" w:rsidRDefault="00773A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6701B"/>
    <w:multiLevelType w:val="hybridMultilevel"/>
    <w:tmpl w:val="72C0902A"/>
    <w:lvl w:ilvl="0" w:tplc="78F27142">
      <w:numFmt w:val="bullet"/>
      <w:lvlText w:val="-"/>
      <w:lvlJc w:val="left"/>
      <w:pPr>
        <w:ind w:left="400" w:hanging="360"/>
      </w:pPr>
      <w:rPr>
        <w:rFonts w:ascii="Corbel" w:eastAsiaTheme="minorEastAsia" w:hAnsi="Corbel" w:cs="SegoePro-Light" w:hint="default"/>
        <w:b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1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73340">
    <w:abstractNumId w:val="37"/>
  </w:num>
  <w:num w:numId="2" w16cid:durableId="1905263756">
    <w:abstractNumId w:val="3"/>
  </w:num>
  <w:num w:numId="3" w16cid:durableId="1131826032">
    <w:abstractNumId w:val="22"/>
  </w:num>
  <w:num w:numId="4" w16cid:durableId="1178890157">
    <w:abstractNumId w:val="9"/>
  </w:num>
  <w:num w:numId="5" w16cid:durableId="693115155">
    <w:abstractNumId w:val="19"/>
  </w:num>
  <w:num w:numId="6" w16cid:durableId="1425877188">
    <w:abstractNumId w:val="2"/>
  </w:num>
  <w:num w:numId="7" w16cid:durableId="1423257325">
    <w:abstractNumId w:val="6"/>
  </w:num>
  <w:num w:numId="8" w16cid:durableId="1131938384">
    <w:abstractNumId w:val="16"/>
  </w:num>
  <w:num w:numId="9" w16cid:durableId="284120537">
    <w:abstractNumId w:val="23"/>
  </w:num>
  <w:num w:numId="10" w16cid:durableId="1059018679">
    <w:abstractNumId w:val="29"/>
  </w:num>
  <w:num w:numId="11" w16cid:durableId="2067558002">
    <w:abstractNumId w:val="32"/>
  </w:num>
  <w:num w:numId="12" w16cid:durableId="909577259">
    <w:abstractNumId w:val="30"/>
  </w:num>
  <w:num w:numId="13" w16cid:durableId="1024549742">
    <w:abstractNumId w:val="35"/>
  </w:num>
  <w:num w:numId="14" w16cid:durableId="808594351">
    <w:abstractNumId w:val="39"/>
  </w:num>
  <w:num w:numId="15" w16cid:durableId="54134486">
    <w:abstractNumId w:val="15"/>
  </w:num>
  <w:num w:numId="16" w16cid:durableId="1935358241">
    <w:abstractNumId w:val="12"/>
  </w:num>
  <w:num w:numId="17" w16cid:durableId="1630165110">
    <w:abstractNumId w:val="1"/>
  </w:num>
  <w:num w:numId="18" w16cid:durableId="645009670">
    <w:abstractNumId w:val="7"/>
  </w:num>
  <w:num w:numId="19" w16cid:durableId="802500790">
    <w:abstractNumId w:val="33"/>
  </w:num>
  <w:num w:numId="20" w16cid:durableId="1774014588">
    <w:abstractNumId w:val="24"/>
  </w:num>
  <w:num w:numId="21" w16cid:durableId="972249875">
    <w:abstractNumId w:val="26"/>
  </w:num>
  <w:num w:numId="22" w16cid:durableId="167866128">
    <w:abstractNumId w:val="18"/>
  </w:num>
  <w:num w:numId="23" w16cid:durableId="630283287">
    <w:abstractNumId w:val="31"/>
  </w:num>
  <w:num w:numId="24" w16cid:durableId="1159926463">
    <w:abstractNumId w:val="5"/>
  </w:num>
  <w:num w:numId="25" w16cid:durableId="130483078">
    <w:abstractNumId w:val="4"/>
  </w:num>
  <w:num w:numId="26" w16cid:durableId="12460945">
    <w:abstractNumId w:val="21"/>
  </w:num>
  <w:num w:numId="27" w16cid:durableId="1078944912">
    <w:abstractNumId w:val="25"/>
  </w:num>
  <w:num w:numId="28" w16cid:durableId="1436245597">
    <w:abstractNumId w:val="0"/>
  </w:num>
  <w:num w:numId="29" w16cid:durableId="381446901">
    <w:abstractNumId w:val="28"/>
  </w:num>
  <w:num w:numId="30" w16cid:durableId="858197345">
    <w:abstractNumId w:val="10"/>
  </w:num>
  <w:num w:numId="31" w16cid:durableId="2079593578">
    <w:abstractNumId w:val="14"/>
  </w:num>
  <w:num w:numId="32" w16cid:durableId="222104879">
    <w:abstractNumId w:val="17"/>
  </w:num>
  <w:num w:numId="33" w16cid:durableId="1120614006">
    <w:abstractNumId w:val="34"/>
  </w:num>
  <w:num w:numId="34" w16cid:durableId="1779183452">
    <w:abstractNumId w:val="8"/>
  </w:num>
  <w:num w:numId="35" w16cid:durableId="17702694">
    <w:abstractNumId w:val="36"/>
  </w:num>
  <w:num w:numId="36" w16cid:durableId="1471942482">
    <w:abstractNumId w:val="27"/>
  </w:num>
  <w:num w:numId="37" w16cid:durableId="287206934">
    <w:abstractNumId w:val="11"/>
  </w:num>
  <w:num w:numId="38" w16cid:durableId="1024942106">
    <w:abstractNumId w:val="38"/>
  </w:num>
  <w:num w:numId="39" w16cid:durableId="43452440">
    <w:abstractNumId w:val="13"/>
  </w:num>
  <w:num w:numId="40" w16cid:durableId="18608498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removePersonalInformation/>
  <w:removeDateAndTime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8F"/>
    <w:rsid w:val="000104B8"/>
    <w:rsid w:val="00016B6C"/>
    <w:rsid w:val="0006449D"/>
    <w:rsid w:val="00085867"/>
    <w:rsid w:val="00096A8F"/>
    <w:rsid w:val="000B1DE1"/>
    <w:rsid w:val="000C3FC3"/>
    <w:rsid w:val="000E1C0F"/>
    <w:rsid w:val="000E5A1F"/>
    <w:rsid w:val="00101529"/>
    <w:rsid w:val="00135F40"/>
    <w:rsid w:val="00143612"/>
    <w:rsid w:val="00173D49"/>
    <w:rsid w:val="001A17EC"/>
    <w:rsid w:val="001B01AB"/>
    <w:rsid w:val="001B55A0"/>
    <w:rsid w:val="002303A4"/>
    <w:rsid w:val="002319E2"/>
    <w:rsid w:val="00260D98"/>
    <w:rsid w:val="003008F2"/>
    <w:rsid w:val="003615FE"/>
    <w:rsid w:val="00380ED0"/>
    <w:rsid w:val="003C2AD5"/>
    <w:rsid w:val="003D445D"/>
    <w:rsid w:val="00414F03"/>
    <w:rsid w:val="004228E2"/>
    <w:rsid w:val="00424041"/>
    <w:rsid w:val="00427934"/>
    <w:rsid w:val="0043288E"/>
    <w:rsid w:val="00443694"/>
    <w:rsid w:val="00446CB6"/>
    <w:rsid w:val="00483441"/>
    <w:rsid w:val="004B60AA"/>
    <w:rsid w:val="004C248F"/>
    <w:rsid w:val="005041E2"/>
    <w:rsid w:val="00533C46"/>
    <w:rsid w:val="005E0E7B"/>
    <w:rsid w:val="00630969"/>
    <w:rsid w:val="00662DB1"/>
    <w:rsid w:val="006A5A6F"/>
    <w:rsid w:val="006B6DD0"/>
    <w:rsid w:val="00744B36"/>
    <w:rsid w:val="0075570E"/>
    <w:rsid w:val="00773A5E"/>
    <w:rsid w:val="00791F2D"/>
    <w:rsid w:val="007A7E08"/>
    <w:rsid w:val="007B1234"/>
    <w:rsid w:val="008131F3"/>
    <w:rsid w:val="00833133"/>
    <w:rsid w:val="008372D5"/>
    <w:rsid w:val="008424FA"/>
    <w:rsid w:val="0084442F"/>
    <w:rsid w:val="0085346A"/>
    <w:rsid w:val="00894561"/>
    <w:rsid w:val="00945931"/>
    <w:rsid w:val="00993A09"/>
    <w:rsid w:val="009A3192"/>
    <w:rsid w:val="009B2AEF"/>
    <w:rsid w:val="009C3A19"/>
    <w:rsid w:val="009C5DA7"/>
    <w:rsid w:val="009D0CC9"/>
    <w:rsid w:val="009D1BDA"/>
    <w:rsid w:val="009F311D"/>
    <w:rsid w:val="00A11075"/>
    <w:rsid w:val="00A1157E"/>
    <w:rsid w:val="00A24B45"/>
    <w:rsid w:val="00A84C15"/>
    <w:rsid w:val="00AA6C16"/>
    <w:rsid w:val="00AF5AFE"/>
    <w:rsid w:val="00AF631C"/>
    <w:rsid w:val="00AF7C19"/>
    <w:rsid w:val="00B312F4"/>
    <w:rsid w:val="00B47022"/>
    <w:rsid w:val="00B51FFB"/>
    <w:rsid w:val="00B75625"/>
    <w:rsid w:val="00BC5ADF"/>
    <w:rsid w:val="00BE5C04"/>
    <w:rsid w:val="00BF119D"/>
    <w:rsid w:val="00C34939"/>
    <w:rsid w:val="00C81E3D"/>
    <w:rsid w:val="00CA0D36"/>
    <w:rsid w:val="00CE06E8"/>
    <w:rsid w:val="00CE3E8E"/>
    <w:rsid w:val="00D326EE"/>
    <w:rsid w:val="00D51731"/>
    <w:rsid w:val="00D8598A"/>
    <w:rsid w:val="00D873DD"/>
    <w:rsid w:val="00DB21AD"/>
    <w:rsid w:val="00DB35FD"/>
    <w:rsid w:val="00DC5877"/>
    <w:rsid w:val="00DD3E33"/>
    <w:rsid w:val="00DE2E84"/>
    <w:rsid w:val="00E2066C"/>
    <w:rsid w:val="00E27B5B"/>
    <w:rsid w:val="00E370B7"/>
    <w:rsid w:val="00E736D3"/>
    <w:rsid w:val="00E76932"/>
    <w:rsid w:val="00E77A0E"/>
    <w:rsid w:val="00EB6749"/>
    <w:rsid w:val="00F43C7B"/>
    <w:rsid w:val="00F52B97"/>
    <w:rsid w:val="00F85DDA"/>
    <w:rsid w:val="00F93E26"/>
    <w:rsid w:val="00FC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A6753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833133"/>
    <w:pPr>
      <w:keepNext/>
      <w:keepLines/>
      <w:outlineLvl w:val="1"/>
    </w:pPr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833133"/>
    <w:pPr>
      <w:keepNext/>
      <w:keepLines/>
      <w:outlineLvl w:val="2"/>
    </w:pPr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B470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FFB"/>
  </w:style>
  <w:style w:type="paragraph" w:styleId="Footer">
    <w:name w:val="footer"/>
    <w:basedOn w:val="Normal"/>
    <w:link w:val="Foot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FFB"/>
  </w:style>
  <w:style w:type="character" w:styleId="UnresolvedMention">
    <w:name w:val="Unresolved Mention"/>
    <w:basedOn w:val="DefaultParagraphFont"/>
    <w:uiPriority w:val="99"/>
    <w:semiHidden/>
    <w:unhideWhenUsed/>
    <w:rsid w:val="008372D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3133"/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3133"/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styleId="Emphasis">
    <w:name w:val="Emphasis"/>
    <w:basedOn w:val="DefaultParagraphFont"/>
    <w:uiPriority w:val="11"/>
    <w:qFormat/>
    <w:rsid w:val="00833133"/>
    <w:rPr>
      <w:rFonts w:ascii="Calibri Light" w:hAnsi="Calibri Light" w:cs="Calibri Light"/>
      <w:b w:val="0"/>
      <w:iCs/>
      <w:color w:val="3071C3" w:themeColor="text2" w:themeTint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linkedin.com/in/niels-ouvrard-2810951ab/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21" Type="http://schemas.openxmlformats.org/officeDocument/2006/relationships/hyperlink" Target="https://github.com/NielsOuvrar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www.linkedin.com/in/niels-ouvrard-2810951ab/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hyperlink" Target="https://en.wikipedia.org/wiki/Vue.js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github.com/NielsOuvrard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elsouvrard/Desktop/CV/Resume-Niels-Ouvrard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59C3F7-3B19-D24E-92C8-521787CFC0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4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Resume-Niels-Ouvrard.dotx</Template>
  <TotalTime>0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CV moderne coloré (design vertical)</vt:lpstr>
      <vt:lpstr>CV moderne coloré (design vertical)</vt:lpstr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2023-11-28T19:07:00Z</dcterms:created>
  <dcterms:modified xsi:type="dcterms:W3CDTF">2023-11-28T19:12:00Z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