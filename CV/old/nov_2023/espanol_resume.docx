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EEE8" w14:textId="77777777" w:rsidR="00F93E26" w:rsidRPr="00684B64" w:rsidRDefault="00833133" w:rsidP="00E76932">
      <w:pPr>
        <w:jc w:val="both"/>
        <w:rPr>
          <w:lang w:val="es-ES"/>
        </w:rPr>
        <w:sectPr w:rsidR="00F93E26" w:rsidRPr="00684B64" w:rsidSect="0014361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0" w:h="16840"/>
          <w:pgMar w:top="1418" w:right="1418" w:bottom="0" w:left="1418" w:header="709" w:footer="709" w:gutter="0"/>
          <w:cols w:num="2" w:space="708"/>
          <w:docGrid w:linePitch="360"/>
        </w:sectPr>
      </w:pPr>
      <w:r w:rsidRPr="00684B64">
        <w:rPr>
          <w:noProof/>
          <w:lang w:val="es-ES"/>
        </w:rPr>
        <w:drawing>
          <wp:anchor distT="0" distB="0" distL="114300" distR="114300" simplePos="0" relativeHeight="251674624" behindDoc="0" locked="0" layoutInCell="1" allowOverlap="1" wp14:anchorId="118C887B" wp14:editId="575C8703">
            <wp:simplePos x="0" y="0"/>
            <wp:positionH relativeFrom="column">
              <wp:posOffset>-607695</wp:posOffset>
            </wp:positionH>
            <wp:positionV relativeFrom="paragraph">
              <wp:posOffset>-721995</wp:posOffset>
            </wp:positionV>
            <wp:extent cx="1286766" cy="1409530"/>
            <wp:effectExtent l="0" t="0" r="0" b="63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7"/>
                    <a:srcRect l="4355" r="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66" cy="14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70E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3B45E00" wp14:editId="0986ECA9">
                <wp:simplePos x="0" y="0"/>
                <wp:positionH relativeFrom="column">
                  <wp:posOffset>3333750</wp:posOffset>
                </wp:positionH>
                <wp:positionV relativeFrom="page">
                  <wp:posOffset>259080</wp:posOffset>
                </wp:positionV>
                <wp:extent cx="3013200" cy="684000"/>
                <wp:effectExtent l="0" t="0" r="0" b="1905"/>
                <wp:wrapThrough wrapText="bothSides">
                  <wp:wrapPolygon edited="0">
                    <wp:start x="273" y="0"/>
                    <wp:lineTo x="273" y="21058"/>
                    <wp:lineTo x="21168" y="21058"/>
                    <wp:lineTo x="21168" y="0"/>
                    <wp:lineTo x="273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200" cy="68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C396D" w14:textId="77777777" w:rsidR="00F007EC" w:rsidRPr="00F007EC" w:rsidRDefault="00F007EC" w:rsidP="00F007EC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busca de pasantía,</w:t>
                            </w:r>
                          </w:p>
                          <w:p w14:paraId="65811424" w14:textId="38E3CAA9" w:rsidR="00DE2E84" w:rsidRPr="00F007EC" w:rsidRDefault="00F007EC" w:rsidP="00F007EC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Febrero a mayo de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B45E00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62.5pt;margin-top:20.4pt;width:237.25pt;height:53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" filled="f" stroked="f">
                <v:textbox>
                  <w:txbxContent>
                    <w:p w14:paraId="1E6C396D" w14:textId="77777777" w:rsidR="00F007EC" w:rsidRPr="00F007EC" w:rsidRDefault="00F007EC" w:rsidP="00F007EC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busca de pasantía,</w:t>
                      </w:r>
                    </w:p>
                    <w:p w14:paraId="65811424" w14:textId="38E3CAA9" w:rsidR="00DE2E84" w:rsidRPr="00F007EC" w:rsidRDefault="00F007EC" w:rsidP="00F007EC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Febrero a mayo de 2024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E76932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831CDE3" wp14:editId="49B443AC">
                <wp:simplePos x="0" y="0"/>
                <wp:positionH relativeFrom="column">
                  <wp:posOffset>966470</wp:posOffset>
                </wp:positionH>
                <wp:positionV relativeFrom="page">
                  <wp:posOffset>168910</wp:posOffset>
                </wp:positionV>
                <wp:extent cx="1839600" cy="835200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600" cy="83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A1892" w14:textId="77777777" w:rsidR="00533C46" w:rsidRPr="00E76932" w:rsidRDefault="008372D5" w:rsidP="00E76932">
                            <w:pPr>
                              <w:pStyle w:val="BalloonText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EC974C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Ouvrard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CDE3" id="Zone de texte 6" o:spid="_x0000_s1027" type="#_x0000_t202" style="position:absolute;left:0;text-align:left;margin-left:76.1pt;margin-top:13.3pt;width:144.85pt;height:65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" filled="f" stroked="f">
                <v:textbox>
                  <w:txbxContent>
                    <w:p w14:paraId="110A1892" w14:textId="77777777" w:rsidR="00533C46" w:rsidRPr="00E76932" w:rsidRDefault="008372D5" w:rsidP="00E76932">
                      <w:pPr>
                        <w:pStyle w:val="BalloonText"/>
                        <w:spacing w:line="540" w:lineRule="exact"/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="Corbel" w:hAnsi="Corbel" w:cs="SegoePro-Light"/>
                          <w:b/>
                          <w:color w:val="EC974C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Ouvrard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945931" w:rsidRPr="00684B64">
        <w:rPr>
          <w:lang w:val="es-ES"/>
        </w:rPr>
        <w:t xml:space="preserve"> </w:t>
      </w:r>
    </w:p>
    <w:p w14:paraId="71A42414" w14:textId="77777777" w:rsidR="00AF7C19" w:rsidRPr="00684B64" w:rsidRDefault="006B6DD0">
      <w:pPr>
        <w:rPr>
          <w:lang w:val="es-ES"/>
        </w:rPr>
      </w:pPr>
      <w:r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94FEE5" wp14:editId="26034FC4">
                <wp:simplePos x="0" y="0"/>
                <wp:positionH relativeFrom="column">
                  <wp:posOffset>860993</wp:posOffset>
                </wp:positionH>
                <wp:positionV relativeFrom="paragraph">
                  <wp:posOffset>124293</wp:posOffset>
                </wp:positionV>
                <wp:extent cx="2738120" cy="264160"/>
                <wp:effectExtent l="0" t="0" r="5080" b="254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264160"/>
                        </a:xfrm>
                        <a:prstGeom prst="rect">
                          <a:avLst/>
                        </a:prstGeom>
                        <a:solidFill>
                          <a:srgbClr val="1E8D8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3C29D" w14:textId="021C7D77" w:rsidR="00483441" w:rsidRPr="00DC5877" w:rsidRDefault="00A11075" w:rsidP="00483441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Obj</w:t>
                            </w:r>
                            <w:r w:rsidR="00684B64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ectivo</w:t>
                            </w:r>
                            <w:proofErr w:type="spellEnd"/>
                          </w:p>
                          <w:p w14:paraId="607DE271" w14:textId="77777777" w:rsidR="00483441" w:rsidRPr="00BC5ADF" w:rsidRDefault="00483441" w:rsidP="00483441">
                            <w:pPr>
                              <w:rPr>
                                <w:rFonts w:ascii="Verdana" w:hAnsi="Verdana"/>
                                <w:color w:val="FFFFFF" w:themeColor="background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4FEE5" id="Zone de texte 8" o:spid="_x0000_s1028" type="#_x0000_t202" style="position:absolute;margin-left:67.8pt;margin-top:9.8pt;width:215.6pt;height:2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" fillcolor="#1e8d82" stroked="f">
                <v:textbox>
                  <w:txbxContent>
                    <w:p w14:paraId="56F3C29D" w14:textId="021C7D77" w:rsidR="00483441" w:rsidRPr="00DC5877" w:rsidRDefault="00A11075" w:rsidP="00483441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Obj</w:t>
                      </w:r>
                      <w:r w:rsidR="00684B64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ectivo</w:t>
                      </w:r>
                      <w:proofErr w:type="spellEnd"/>
                    </w:p>
                    <w:p w14:paraId="607DE271" w14:textId="77777777" w:rsidR="00483441" w:rsidRPr="00BC5ADF" w:rsidRDefault="00483441" w:rsidP="00483441">
                      <w:pPr>
                        <w:rPr>
                          <w:rFonts w:ascii="Verdana" w:hAnsi="Verdana"/>
                          <w:color w:val="FFFFFF" w:themeColor="background1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ED0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17CAFF" wp14:editId="73D38CB3">
                <wp:simplePos x="0" y="0"/>
                <wp:positionH relativeFrom="column">
                  <wp:posOffset>861060</wp:posOffset>
                </wp:positionH>
                <wp:positionV relativeFrom="paragraph">
                  <wp:posOffset>143510</wp:posOffset>
                </wp:positionV>
                <wp:extent cx="0" cy="9462770"/>
                <wp:effectExtent l="38100" t="38100" r="38100" b="431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277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  <a:prstDash val="sysDot"/>
                          <a:round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B81AA" id="Connecteur droit 90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11.3pt" to="67.8pt,7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" strokecolor="white [3212]" strokeweight="6pt">
                <v:stroke dashstyle="1 1" endcap="round"/>
              </v:line>
            </w:pict>
          </mc:Fallback>
        </mc:AlternateContent>
      </w:r>
      <w:r w:rsidR="003D445D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2991" behindDoc="1" locked="0" layoutInCell="1" allowOverlap="1" wp14:anchorId="15C996BB" wp14:editId="71A84664">
                <wp:simplePos x="0" y="0"/>
                <wp:positionH relativeFrom="column">
                  <wp:posOffset>-899795</wp:posOffset>
                </wp:positionH>
                <wp:positionV relativeFrom="paragraph">
                  <wp:posOffset>126185</wp:posOffset>
                </wp:positionV>
                <wp:extent cx="1767840" cy="9499145"/>
                <wp:effectExtent l="0" t="0" r="0" b="63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499145"/>
                        </a:xfrm>
                        <a:prstGeom prst="rect">
                          <a:avLst/>
                        </a:prstGeom>
                        <a:solidFill>
                          <a:srgbClr val="48B6A8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E6352" id="Rectangle 91" o:spid="_x0000_s1026" style="position:absolute;margin-left:-70.85pt;margin-top:9.95pt;width:139.2pt;height:747.95pt;z-index:-251583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" fillcolor="#48b6a8" stroked="f"/>
            </w:pict>
          </mc:Fallback>
        </mc:AlternateContent>
      </w:r>
      <w:r w:rsidR="00945931" w:rsidRPr="00684B64">
        <w:rPr>
          <w:lang w:val="es-ES"/>
        </w:rPr>
        <w:t xml:space="preserve"> </w:t>
      </w:r>
    </w:p>
    <w:p w14:paraId="4108FF63" w14:textId="77777777" w:rsidR="00B75625" w:rsidRPr="00684B64" w:rsidRDefault="00B75625" w:rsidP="00B75625">
      <w:pPr>
        <w:rPr>
          <w:lang w:val="es-ES"/>
        </w:rPr>
      </w:pPr>
    </w:p>
    <w:p w14:paraId="113A5701" w14:textId="77777777" w:rsidR="00B75625" w:rsidRPr="00684B64" w:rsidRDefault="006B6DD0" w:rsidP="00B75625">
      <w:pPr>
        <w:rPr>
          <w:lang w:val="es-ES"/>
        </w:rPr>
      </w:pPr>
      <w:r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16EF3" wp14:editId="28826D6A">
                <wp:simplePos x="0" y="0"/>
                <wp:positionH relativeFrom="column">
                  <wp:posOffset>1217128</wp:posOffset>
                </wp:positionH>
                <wp:positionV relativeFrom="paragraph">
                  <wp:posOffset>26670</wp:posOffset>
                </wp:positionV>
                <wp:extent cx="4610501" cy="885524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501" cy="885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248DB5" w14:textId="56C6A02A" w:rsidR="00A11075" w:rsidRPr="00F007EC" w:rsidRDefault="00684B64" w:rsidP="00A11075">
                            <w:pPr>
                              <w:rPr>
                                <w:lang w:val="es-ES"/>
                              </w:rPr>
                            </w:pPr>
                            <w:r w:rsidRPr="00F007EC">
                              <w:rPr>
                                <w:lang w:val="es-ES"/>
                              </w:rPr>
                              <w:t>Estudiante de tercer año en una Maestría en Ingeniería de Software, ocupo la primera posición en mi clase. Estoy buscando activamente una pasantía en el desarrollo de software, disponible del 1 de febrero al 31 de mayo de 2024.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16EF3" id="Zone de texte 10" o:spid="_x0000_s1029" type="#_x0000_t202" style="position:absolute;margin-left:95.85pt;margin-top:2.1pt;width:363.05pt;height:69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" filled="f" stroked="f">
                <v:textbox>
                  <w:txbxContent>
                    <w:p w14:paraId="32248DB5" w14:textId="56C6A02A" w:rsidR="00A11075" w:rsidRPr="00F007EC" w:rsidRDefault="00684B64" w:rsidP="00A11075">
                      <w:pPr>
                        <w:rPr>
                          <w:lang w:val="es-ES"/>
                        </w:rPr>
                      </w:pPr>
                      <w:r w:rsidRPr="00F007EC">
                        <w:rPr>
                          <w:lang w:val="es-ES"/>
                        </w:rPr>
                        <w:t>E</w:t>
                      </w:r>
                      <w:r w:rsidRPr="00F007EC">
                        <w:rPr>
                          <w:lang w:val="es-ES"/>
                        </w:rPr>
                        <w:t>studiante de tercer año en una Maestría en Ingeniería de Software, ocupo la primera posición en mi clase. Estoy buscando activamente una pasantía en el desarrollo de software, disponible del 1 de febrero al 31 de mayo de 2024.</w:t>
                      </w:r>
                    </w:p>
                  </w:txbxContent>
                </v:textbox>
              </v:shape>
            </w:pict>
          </mc:Fallback>
        </mc:AlternateContent>
      </w:r>
    </w:p>
    <w:p w14:paraId="06287345" w14:textId="77777777" w:rsidR="00B75625" w:rsidRPr="00684B64" w:rsidRDefault="000104B8" w:rsidP="00B75625">
      <w:pPr>
        <w:rPr>
          <w:lang w:val="es-ES"/>
        </w:rPr>
      </w:pPr>
      <w:r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4EA0135" wp14:editId="403D0C38">
                <wp:simplePos x="0" y="0"/>
                <wp:positionH relativeFrom="column">
                  <wp:posOffset>-804545</wp:posOffset>
                </wp:positionH>
                <wp:positionV relativeFrom="paragraph">
                  <wp:posOffset>281305</wp:posOffset>
                </wp:positionV>
                <wp:extent cx="1551305" cy="2353945"/>
                <wp:effectExtent l="0" t="0" r="0" b="0"/>
                <wp:wrapThrough wrapText="bothSides">
                  <wp:wrapPolygon edited="0">
                    <wp:start x="884" y="117"/>
                    <wp:lineTo x="884" y="21326"/>
                    <wp:lineTo x="20512" y="21326"/>
                    <wp:lineTo x="20512" y="117"/>
                    <wp:lineTo x="884" y="117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2353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917D7" w14:textId="0C7DB62A" w:rsidR="00533C46" w:rsidRPr="00D66581" w:rsidRDefault="00F007EC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D66581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Mobil:</w:t>
                            </w:r>
                            <w:proofErr w:type="gramEnd"/>
                            <w:r w:rsidR="00533C46" w:rsidRPr="00D66581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0104B8" w:rsidRPr="00D66581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+33 </w:t>
                            </w:r>
                            <w:r w:rsidR="008372D5" w:rsidRPr="00D66581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782 021</w:t>
                            </w:r>
                            <w:r w:rsidR="000104B8" w:rsidRPr="00D66581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8372D5" w:rsidRPr="00D66581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952</w:t>
                            </w:r>
                          </w:p>
                          <w:p w14:paraId="53347BEE" w14:textId="7550BA55" w:rsidR="00533C46" w:rsidRPr="00D66581" w:rsidRDefault="00F007EC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D66581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Email:</w:t>
                            </w:r>
                            <w:proofErr w:type="gramEnd"/>
                            <w:r w:rsidR="00533C46" w:rsidRPr="00D66581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372D5" w:rsidRPr="00D66581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16"/>
                                <w:szCs w:val="1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niels.ouvrard@epitech.eu</w:t>
                            </w:r>
                          </w:p>
                          <w:p w14:paraId="1F8337CC" w14:textId="2F0D284A" w:rsidR="00533C46" w:rsidRPr="00F007EC" w:rsidRDefault="00F007EC" w:rsidP="00833133">
                            <w:pPr>
                              <w:pStyle w:val="BalloonText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Edad:</w:t>
                            </w:r>
                            <w:r w:rsidR="00684B64" w:rsidRPr="00F007EC"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20 años</w:t>
                            </w:r>
                          </w:p>
                          <w:p w14:paraId="08005AE4" w14:textId="77777777" w:rsidR="000104B8" w:rsidRPr="00F007EC" w:rsidRDefault="00000000" w:rsidP="000104B8">
                            <w:pPr>
                              <w:pStyle w:val="BalloonText"/>
                              <w:spacing w:before="120" w:after="12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u w:val="single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8" w:history="1">
                              <w:proofErr w:type="spellStart"/>
                              <w:r w:rsidR="00833133" w:rsidRPr="00F007EC">
                                <w:rPr>
                                  <w:color w:val="FFFFFF" w:themeColor="background1"/>
                                  <w:sz w:val="24"/>
                                  <w:szCs w:val="20"/>
                                  <w:u w:val="single"/>
                                  <w:lang w:val="es-ES"/>
                                </w:rPr>
                                <w:t>Linkedin</w:t>
                              </w:r>
                              <w:proofErr w:type="spellEnd"/>
                            </w:hyperlink>
                          </w:p>
                          <w:p w14:paraId="10AB7EC6" w14:textId="77777777" w:rsidR="00533C46" w:rsidRPr="00F007EC" w:rsidRDefault="00000000" w:rsidP="000104B8">
                            <w:pPr>
                              <w:pStyle w:val="BalloonText"/>
                              <w:spacing w:before="120" w:after="12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u w:val="single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9" w:history="1">
                              <w:proofErr w:type="spellStart"/>
                              <w:r w:rsidR="000104B8" w:rsidRPr="00F007EC">
                                <w:rPr>
                                  <w:color w:val="FFFFFF" w:themeColor="background1"/>
                                  <w:sz w:val="24"/>
                                  <w:szCs w:val="20"/>
                                  <w:u w:val="single"/>
                                  <w:lang w:val="es-ES"/>
                                </w:rPr>
                                <w:t>Github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A0135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0" type="#_x0000_t202" style="position:absolute;margin-left:-63.35pt;margin-top:22.15pt;width:122.15pt;height:185.3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" filled="f" stroked="f">
                <v:textbox>
                  <w:txbxContent>
                    <w:p w14:paraId="739917D7" w14:textId="0C7DB62A" w:rsidR="00533C46" w:rsidRPr="00D66581" w:rsidRDefault="00F007EC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D66581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Mobil:</w:t>
                      </w:r>
                      <w:proofErr w:type="gramEnd"/>
                      <w:r w:rsidR="00533C46" w:rsidRPr="00D66581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0104B8" w:rsidRPr="00D66581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+33 </w:t>
                      </w:r>
                      <w:r w:rsidR="008372D5" w:rsidRPr="00D66581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782 021</w:t>
                      </w:r>
                      <w:r w:rsidR="000104B8" w:rsidRPr="00D66581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8372D5" w:rsidRPr="00D66581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952</w:t>
                      </w:r>
                    </w:p>
                    <w:p w14:paraId="53347BEE" w14:textId="7550BA55" w:rsidR="00533C46" w:rsidRPr="00D66581" w:rsidRDefault="00F007EC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D66581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Email:</w:t>
                      </w:r>
                      <w:proofErr w:type="gramEnd"/>
                      <w:r w:rsidR="00533C46" w:rsidRPr="00D66581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8372D5" w:rsidRPr="00D66581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16"/>
                          <w:szCs w:val="1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niels.ouvrard@epitech.eu</w:t>
                      </w:r>
                    </w:p>
                    <w:p w14:paraId="1F8337CC" w14:textId="2F0D284A" w:rsidR="00533C46" w:rsidRPr="00F007EC" w:rsidRDefault="00F007EC" w:rsidP="00833133">
                      <w:pPr>
                        <w:pStyle w:val="BalloonText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Edad:</w:t>
                      </w:r>
                      <w:r w:rsidR="00684B64" w:rsidRPr="00F007EC"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20 años</w:t>
                      </w:r>
                    </w:p>
                    <w:p w14:paraId="08005AE4" w14:textId="77777777" w:rsidR="000104B8" w:rsidRPr="00F007EC" w:rsidRDefault="00000000" w:rsidP="000104B8">
                      <w:pPr>
                        <w:pStyle w:val="BalloonText"/>
                        <w:spacing w:before="120" w:after="12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u w:val="single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0" w:history="1">
                        <w:proofErr w:type="spellStart"/>
                        <w:r w:rsidR="00833133" w:rsidRPr="00F007EC">
                          <w:rPr>
                            <w:color w:val="FFFFFF" w:themeColor="background1"/>
                            <w:sz w:val="24"/>
                            <w:szCs w:val="20"/>
                            <w:u w:val="single"/>
                            <w:lang w:val="es-ES"/>
                          </w:rPr>
                          <w:t>Linkedin</w:t>
                        </w:r>
                        <w:proofErr w:type="spellEnd"/>
                      </w:hyperlink>
                    </w:p>
                    <w:p w14:paraId="10AB7EC6" w14:textId="77777777" w:rsidR="00533C46" w:rsidRPr="00F007EC" w:rsidRDefault="00000000" w:rsidP="000104B8">
                      <w:pPr>
                        <w:pStyle w:val="BalloonText"/>
                        <w:spacing w:before="120" w:after="12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u w:val="single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proofErr w:type="spellStart"/>
                        <w:r w:rsidR="000104B8" w:rsidRPr="00F007EC">
                          <w:rPr>
                            <w:color w:val="FFFFFF" w:themeColor="background1"/>
                            <w:sz w:val="24"/>
                            <w:szCs w:val="20"/>
                            <w:u w:val="single"/>
                            <w:lang w:val="es-ES"/>
                          </w:rPr>
                          <w:t>Github</w:t>
                        </w:r>
                        <w:proofErr w:type="spellEnd"/>
                      </w:hyperlink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8DAD07E" w14:textId="77777777" w:rsidR="00B75625" w:rsidRPr="00684B64" w:rsidRDefault="00B75625" w:rsidP="00B75625">
      <w:pPr>
        <w:rPr>
          <w:lang w:val="es-ES"/>
        </w:rPr>
      </w:pPr>
    </w:p>
    <w:p w14:paraId="5D7D54FA" w14:textId="77777777" w:rsidR="00B75625" w:rsidRPr="00684B64" w:rsidRDefault="00B75625" w:rsidP="00B75625">
      <w:pPr>
        <w:rPr>
          <w:lang w:val="es-ES"/>
        </w:rPr>
      </w:pPr>
    </w:p>
    <w:p w14:paraId="2C31E78B" w14:textId="75ABD773" w:rsidR="00B75625" w:rsidRPr="00684B64" w:rsidRDefault="00D66581" w:rsidP="00B75625">
      <w:pPr>
        <w:jc w:val="center"/>
        <w:rPr>
          <w:lang w:val="es-ES"/>
        </w:rPr>
      </w:pPr>
      <w:r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F1E40D" wp14:editId="14506794">
                <wp:simplePos x="0" y="0"/>
                <wp:positionH relativeFrom="column">
                  <wp:posOffset>1217128</wp:posOffset>
                </wp:positionH>
                <wp:positionV relativeFrom="paragraph">
                  <wp:posOffset>447441</wp:posOffset>
                </wp:positionV>
                <wp:extent cx="5062888" cy="1490345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888" cy="149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2BC9FE" w14:textId="06C15117" w:rsidR="00483441" w:rsidRPr="00F007EC" w:rsidRDefault="00D66581" w:rsidP="00DD3E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lang w:val="es-ES"/>
                              </w:rPr>
                            </w:pPr>
                            <w:r w:rsidRPr="00D66581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FrenchFounders </w:t>
                            </w:r>
                            <w:proofErr w:type="spellStart"/>
                            <w:r w:rsidRPr="00D66581">
                              <w:rPr>
                                <w:rFonts w:ascii="Corbel" w:hAnsi="Corbel" w:cs="SegoePro-Bold"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Frontend</w:t>
                            </w:r>
                            <w:proofErr w:type="spellEnd"/>
                            <w:r w:rsidRPr="00D66581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 | </w:t>
                            </w:r>
                            <w:r w:rsidRPr="00D66581">
                              <w:rPr>
                                <w:rFonts w:ascii="Corbel" w:hAnsi="Corbel" w:cs="SegoePro-Bold"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Pasante</w:t>
                            </w:r>
                            <w:r w:rsidRPr="00D66581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(Jul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io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 - </w:t>
                            </w:r>
                            <w:r w:rsidR="00F007EC" w:rsidRPr="00F007EC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Diciembre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 2022</w:t>
                            </w:r>
                            <w:proofErr w:type="gramStart"/>
                            <w:r w:rsidR="00AF5AFE" w:rsidRPr="00F007EC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) :</w:t>
                            </w:r>
                            <w:proofErr w:type="gramEnd"/>
                          </w:p>
                          <w:p w14:paraId="6FF0C1C7" w14:textId="64AC2B43" w:rsidR="00533C46" w:rsidRPr="00F007EC" w:rsidRDefault="00D66581" w:rsidP="000C3FC3">
                            <w:pPr>
                              <w:spacing w:after="120"/>
                              <w:rPr>
                                <w:lang w:val="es-ES"/>
                              </w:rPr>
                            </w:pPr>
                            <w:r w:rsidRPr="00D66581">
                              <w:rPr>
                                <w:lang w:val="es-ES"/>
                              </w:rPr>
                              <w:t xml:space="preserve">Creé numerosas páginas web en Vue.js, las conecté al </w:t>
                            </w:r>
                            <w:proofErr w:type="spellStart"/>
                            <w:r w:rsidRPr="00D66581">
                              <w:rPr>
                                <w:lang w:val="es-ES"/>
                              </w:rPr>
                              <w:t>backend</w:t>
                            </w:r>
                            <w:proofErr w:type="spellEnd"/>
                            <w:r w:rsidRPr="00D66581">
                              <w:rPr>
                                <w:lang w:val="es-ES"/>
                              </w:rPr>
                              <w:t xml:space="preserve"> de la empresa y migré muchas páginas de </w:t>
                            </w:r>
                            <w:proofErr w:type="spellStart"/>
                            <w:r w:rsidRPr="00D66581">
                              <w:rPr>
                                <w:lang w:val="es-ES"/>
                              </w:rPr>
                              <w:t>Vue</w:t>
                            </w:r>
                            <w:proofErr w:type="spellEnd"/>
                            <w:r w:rsidRPr="00D66581">
                              <w:rPr>
                                <w:lang w:val="es-ES"/>
                              </w:rPr>
                              <w:t xml:space="preserve"> 2 a </w:t>
                            </w:r>
                            <w:proofErr w:type="spellStart"/>
                            <w:r w:rsidRPr="00D66581">
                              <w:rPr>
                                <w:lang w:val="es-ES"/>
                              </w:rPr>
                              <w:t>Vue</w:t>
                            </w:r>
                            <w:proofErr w:type="spellEnd"/>
                            <w:r w:rsidRPr="00D66581">
                              <w:rPr>
                                <w:lang w:val="es-ES"/>
                              </w:rPr>
                              <w:t xml:space="preserve"> 3</w:t>
                            </w:r>
                            <w:r w:rsidR="00AF5AFE" w:rsidRPr="00F007EC">
                              <w:rPr>
                                <w:lang w:val="es-ES"/>
                              </w:rPr>
                              <w:t>.</w:t>
                            </w:r>
                            <w:r w:rsidR="00FC31BE" w:rsidRPr="00F007EC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0246EB74" w14:textId="6FC31819" w:rsidR="000C3FC3" w:rsidRPr="00F007EC" w:rsidRDefault="00D66581" w:rsidP="00483441">
                            <w:pPr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s-ES"/>
                              </w:rPr>
                            </w:pPr>
                            <w:r w:rsidRPr="00D66581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Epitech | Tutor</w:t>
                            </w:r>
                            <w:r w:rsidRPr="00D66581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 xml:space="preserve"> 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s-ES"/>
                              </w:rPr>
                              <w:t>(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Febr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ero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 xml:space="preserve"> 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a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 xml:space="preserve"> 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Junio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s-ES"/>
                              </w:rPr>
                              <w:t xml:space="preserve"> 2023 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s-ES"/>
                              </w:rPr>
                              <w:t xml:space="preserve">y de 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Sept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ie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mbr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e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 xml:space="preserve"> 2023 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a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 xml:space="preserve"> </w:t>
                            </w:r>
                            <w:r w:rsidR="00684B64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>enero</w:t>
                            </w:r>
                            <w:r w:rsidR="00AF5AFE" w:rsidRPr="00F007EC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s-ES"/>
                              </w:rPr>
                              <w:t xml:space="preserve"> 2024</w:t>
                            </w:r>
                            <w:proofErr w:type="gramStart"/>
                            <w:r w:rsidR="00AF5AFE" w:rsidRPr="00F007EC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s-ES"/>
                              </w:rPr>
                              <w:t>) :</w:t>
                            </w:r>
                            <w:proofErr w:type="gramEnd"/>
                          </w:p>
                          <w:p w14:paraId="75C373DD" w14:textId="198420DF" w:rsidR="000C3FC3" w:rsidRPr="00F007EC" w:rsidRDefault="00D66581" w:rsidP="00483441">
                            <w:pPr>
                              <w:rPr>
                                <w:lang w:val="es-ES"/>
                              </w:rPr>
                            </w:pPr>
                            <w:r w:rsidRPr="00D66581">
                              <w:rPr>
                                <w:lang w:val="es-ES"/>
                              </w:rPr>
                              <w:t>Mi objetivo es apoyar y capacitar a los estudiantes de los primeros años (cursos, presentaciones de proyectos, evaluaciones, entre otros)</w:t>
                            </w:r>
                            <w:r w:rsidR="00684B64" w:rsidRPr="00F007EC">
                              <w:rPr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1E40D" id="Zone de texte 83" o:spid="_x0000_s1031" type="#_x0000_t202" style="position:absolute;left:0;text-align:left;margin-left:95.85pt;margin-top:35.25pt;width:398.65pt;height:117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" filled="f" stroked="f">
                <v:textbox>
                  <w:txbxContent>
                    <w:p w14:paraId="092BC9FE" w14:textId="06C15117" w:rsidR="00483441" w:rsidRPr="00F007EC" w:rsidRDefault="00D66581" w:rsidP="00DD3E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lang w:val="es-ES"/>
                        </w:rPr>
                      </w:pPr>
                      <w:r w:rsidRPr="00D66581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FrenchFounders </w:t>
                      </w:r>
                      <w:proofErr w:type="spellStart"/>
                      <w:r w:rsidRPr="00D66581">
                        <w:rPr>
                          <w:rFonts w:ascii="Corbel" w:hAnsi="Corbel" w:cs="SegoePro-Bold"/>
                          <w:color w:val="48B6A8"/>
                          <w:sz w:val="24"/>
                          <w:szCs w:val="24"/>
                          <w:lang w:val="es-ES"/>
                        </w:rPr>
                        <w:t>Frontend</w:t>
                      </w:r>
                      <w:proofErr w:type="spellEnd"/>
                      <w:r w:rsidRPr="00D66581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 | </w:t>
                      </w:r>
                      <w:r w:rsidRPr="00D66581">
                        <w:rPr>
                          <w:rFonts w:ascii="Corbel" w:hAnsi="Corbel" w:cs="SegoePro-Bold"/>
                          <w:color w:val="48B6A8"/>
                          <w:sz w:val="24"/>
                          <w:szCs w:val="24"/>
                          <w:lang w:val="es-ES"/>
                        </w:rPr>
                        <w:t>Pasante</w:t>
                      </w:r>
                      <w:r w:rsidRPr="00D66581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AF5AFE" w:rsidRPr="00F007EC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>(Jul</w:t>
                      </w:r>
                      <w:r w:rsidR="00684B64" w:rsidRPr="00F007EC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>io</w:t>
                      </w:r>
                      <w:r w:rsidR="00AF5AFE" w:rsidRPr="00F007EC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 - </w:t>
                      </w:r>
                      <w:r w:rsidR="00F007EC" w:rsidRPr="00F007EC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>Diciembre</w:t>
                      </w:r>
                      <w:r w:rsidR="00AF5AFE" w:rsidRPr="00F007EC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 2022</w:t>
                      </w:r>
                      <w:proofErr w:type="gramStart"/>
                      <w:r w:rsidR="00AF5AFE" w:rsidRPr="00F007EC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>) :</w:t>
                      </w:r>
                      <w:proofErr w:type="gramEnd"/>
                    </w:p>
                    <w:p w14:paraId="6FF0C1C7" w14:textId="64AC2B43" w:rsidR="00533C46" w:rsidRPr="00F007EC" w:rsidRDefault="00D66581" w:rsidP="000C3FC3">
                      <w:pPr>
                        <w:spacing w:after="120"/>
                        <w:rPr>
                          <w:lang w:val="es-ES"/>
                        </w:rPr>
                      </w:pPr>
                      <w:r w:rsidRPr="00D66581">
                        <w:rPr>
                          <w:lang w:val="es-ES"/>
                        </w:rPr>
                        <w:t xml:space="preserve">Creé numerosas páginas web en Vue.js, las conecté al </w:t>
                      </w:r>
                      <w:proofErr w:type="spellStart"/>
                      <w:r w:rsidRPr="00D66581">
                        <w:rPr>
                          <w:lang w:val="es-ES"/>
                        </w:rPr>
                        <w:t>backend</w:t>
                      </w:r>
                      <w:proofErr w:type="spellEnd"/>
                      <w:r w:rsidRPr="00D66581">
                        <w:rPr>
                          <w:lang w:val="es-ES"/>
                        </w:rPr>
                        <w:t xml:space="preserve"> de la empresa y migré muchas páginas de </w:t>
                      </w:r>
                      <w:proofErr w:type="spellStart"/>
                      <w:r w:rsidRPr="00D66581">
                        <w:rPr>
                          <w:lang w:val="es-ES"/>
                        </w:rPr>
                        <w:t>Vue</w:t>
                      </w:r>
                      <w:proofErr w:type="spellEnd"/>
                      <w:r w:rsidRPr="00D66581">
                        <w:rPr>
                          <w:lang w:val="es-ES"/>
                        </w:rPr>
                        <w:t xml:space="preserve"> 2 a </w:t>
                      </w:r>
                      <w:proofErr w:type="spellStart"/>
                      <w:r w:rsidRPr="00D66581">
                        <w:rPr>
                          <w:lang w:val="es-ES"/>
                        </w:rPr>
                        <w:t>Vue</w:t>
                      </w:r>
                      <w:proofErr w:type="spellEnd"/>
                      <w:r w:rsidRPr="00D66581">
                        <w:rPr>
                          <w:lang w:val="es-ES"/>
                        </w:rPr>
                        <w:t xml:space="preserve"> 3</w:t>
                      </w:r>
                      <w:r w:rsidR="00AF5AFE" w:rsidRPr="00F007EC">
                        <w:rPr>
                          <w:lang w:val="es-ES"/>
                        </w:rPr>
                        <w:t>.</w:t>
                      </w:r>
                      <w:r w:rsidR="00FC31BE" w:rsidRPr="00F007EC">
                        <w:rPr>
                          <w:lang w:val="es-ES"/>
                        </w:rPr>
                        <w:t xml:space="preserve"> </w:t>
                      </w:r>
                    </w:p>
                    <w:p w14:paraId="0246EB74" w14:textId="6FC31819" w:rsidR="000C3FC3" w:rsidRPr="00F007EC" w:rsidRDefault="00D66581" w:rsidP="00483441">
                      <w:pPr>
                        <w:rPr>
                          <w:rFonts w:ascii="Corbel" w:hAnsi="Corbel" w:cs="SegoePro-Bold"/>
                          <w:bCs/>
                          <w:color w:val="48B6A8"/>
                          <w:lang w:val="es-ES"/>
                        </w:rPr>
                      </w:pPr>
                      <w:r w:rsidRPr="00D66581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Epitech | Tutor</w:t>
                      </w:r>
                      <w:r w:rsidRPr="00D66581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 xml:space="preserve"> </w:t>
                      </w:r>
                      <w:r w:rsidR="00AF5AFE" w:rsidRPr="00F007EC">
                        <w:rPr>
                          <w:rFonts w:ascii="Corbel" w:hAnsi="Corbel" w:cs="SegoePro-Bold"/>
                          <w:bCs/>
                          <w:color w:val="48B6A8"/>
                          <w:lang w:val="es-ES"/>
                        </w:rPr>
                        <w:t>(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Febr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ero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 xml:space="preserve"> 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a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 xml:space="preserve"> 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Junio</w:t>
                      </w:r>
                      <w:r w:rsidR="00AF5AFE" w:rsidRPr="00F007EC">
                        <w:rPr>
                          <w:rFonts w:ascii="Corbel" w:hAnsi="Corbel" w:cs="SegoePro-Bold"/>
                          <w:bCs/>
                          <w:color w:val="48B6A8"/>
                          <w:lang w:val="es-ES"/>
                        </w:rPr>
                        <w:t xml:space="preserve"> 2023 </w:t>
                      </w:r>
                      <w:r w:rsidR="00684B64" w:rsidRPr="00F007EC">
                        <w:rPr>
                          <w:rFonts w:ascii="Corbel" w:hAnsi="Corbel" w:cs="SegoePro-Bold"/>
                          <w:bCs/>
                          <w:color w:val="48B6A8"/>
                          <w:lang w:val="es-ES"/>
                        </w:rPr>
                        <w:t xml:space="preserve">y de 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Sept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ie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mbr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e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 xml:space="preserve"> 2023 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a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 xml:space="preserve"> </w:t>
                      </w:r>
                      <w:r w:rsidR="00684B64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>enero</w:t>
                      </w:r>
                      <w:r w:rsidR="00AF5AFE" w:rsidRPr="00F007EC">
                        <w:rPr>
                          <w:rFonts w:ascii="Corbel" w:hAnsi="Corbel" w:cs="SegoePro-Bold"/>
                          <w:b/>
                          <w:color w:val="48B6A8"/>
                          <w:lang w:val="es-ES"/>
                        </w:rPr>
                        <w:t xml:space="preserve"> 2024</w:t>
                      </w:r>
                      <w:proofErr w:type="gramStart"/>
                      <w:r w:rsidR="00AF5AFE" w:rsidRPr="00F007EC">
                        <w:rPr>
                          <w:rFonts w:ascii="Corbel" w:hAnsi="Corbel" w:cs="SegoePro-Bold"/>
                          <w:bCs/>
                          <w:color w:val="48B6A8"/>
                          <w:lang w:val="es-ES"/>
                        </w:rPr>
                        <w:t>) :</w:t>
                      </w:r>
                      <w:proofErr w:type="gramEnd"/>
                    </w:p>
                    <w:p w14:paraId="75C373DD" w14:textId="198420DF" w:rsidR="000C3FC3" w:rsidRPr="00F007EC" w:rsidRDefault="00D66581" w:rsidP="00483441">
                      <w:pPr>
                        <w:rPr>
                          <w:lang w:val="es-ES"/>
                        </w:rPr>
                      </w:pPr>
                      <w:r w:rsidRPr="00D66581">
                        <w:rPr>
                          <w:lang w:val="es-ES"/>
                        </w:rPr>
                        <w:t>Mi objetivo es apoyar y capacitar a los estudiantes de los primeros años (cursos, presentaciones de proyectos, evaluaciones, entre otros)</w:t>
                      </w:r>
                      <w:r w:rsidR="00684B64" w:rsidRPr="00F007EC"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007EC" w:rsidRPr="00684B6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53E15AA0" wp14:editId="776FF0C8">
                <wp:simplePos x="0" y="0"/>
                <wp:positionH relativeFrom="column">
                  <wp:posOffset>860425</wp:posOffset>
                </wp:positionH>
                <wp:positionV relativeFrom="paragraph">
                  <wp:posOffset>1986915</wp:posOffset>
                </wp:positionV>
                <wp:extent cx="2738120" cy="264160"/>
                <wp:effectExtent l="0" t="0" r="5080" b="2540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E8D82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A784F" w14:textId="0774F3A0" w:rsidR="00533C46" w:rsidRPr="00F007EC" w:rsidRDefault="00F007EC" w:rsidP="00143612">
                              <w:pPr>
                                <w:jc w:val="center"/>
                                <w:rPr>
                                  <w:rFonts w:ascii="Verdana" w:hAnsi="Verdana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  <w:r w:rsidRPr="00F007EC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  <w:t>Educación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213" y="52387"/>
                            <a:ext cx="2228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E15AA0" id="Groupe 2" o:spid="_x0000_s1031" style="position:absolute;left:0;text-align:left;margin-left:67.75pt;margin-top:156.45pt;width:215.6pt;height:20.8pt;z-index:25162496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">
                <v:shape id="Zone de texte 65" o:spid="_x0000_s1032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" fillcolor="#1e8d82" stroked="f">
                  <v:textbox>
                    <w:txbxContent>
                      <w:p w14:paraId="315A784F" w14:textId="0774F3A0" w:rsidR="00533C46" w:rsidRPr="00F007EC" w:rsidRDefault="00F007EC" w:rsidP="00143612">
                        <w:pPr>
                          <w:jc w:val="center"/>
                          <w:rPr>
                            <w:rFonts w:ascii="Verdana" w:hAnsi="Verdana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  <w:r w:rsidRPr="00F007EC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  <w:t>Educación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33" type="#_x0000_t75" style="position:absolute;left:24622;top:523;width:2228;height:1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">
                  <v:imagedata r:id="rId23" o:title=""/>
                </v:shape>
              </v:group>
            </w:pict>
          </mc:Fallback>
        </mc:AlternateContent>
      </w:r>
      <w:r w:rsidR="00F007EC" w:rsidRPr="00684B6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4DBB636" wp14:editId="38F28137">
                <wp:simplePos x="0" y="0"/>
                <wp:positionH relativeFrom="column">
                  <wp:posOffset>860425</wp:posOffset>
                </wp:positionH>
                <wp:positionV relativeFrom="paragraph">
                  <wp:posOffset>196215</wp:posOffset>
                </wp:positionV>
                <wp:extent cx="2737485" cy="254000"/>
                <wp:effectExtent l="0" t="0" r="5715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7485" cy="254000"/>
                          <a:chOff x="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D054B" w14:textId="6DBCD9A8" w:rsidR="00533C46" w:rsidRPr="008131F3" w:rsidRDefault="00684B64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="00A84C15"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xperienc</w:t>
                              </w: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profesional</w:t>
                              </w:r>
                              <w:proofErr w:type="spellEnd"/>
                            </w:p>
                            <w:p w14:paraId="58A0E157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DBB636" id="Groupe 3" o:spid="_x0000_s1034" style="position:absolute;left:0;text-align:left;margin-left:67.75pt;margin-top:15.45pt;width:215.55pt;height:20pt;z-index:251713536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">
                <v:shape id="Zone de texte 18" o:spid="_x0000_s1035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" fillcolor="#11514b" stroked="f">
                  <v:textbox>
                    <w:txbxContent>
                      <w:p w14:paraId="315D054B" w14:textId="6DBCD9A8" w:rsidR="00533C46" w:rsidRPr="008131F3" w:rsidRDefault="00684B64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="00A84C15"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xperienc</w:t>
                        </w: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proofErr w:type="spellEnd"/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profesional</w:t>
                        </w:r>
                        <w:proofErr w:type="spellEnd"/>
                      </w:p>
                      <w:p w14:paraId="58A0E157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" o:spid="_x0000_s1036" type="#_x0000_t75" style="position:absolute;left:24765;top:476;width:1847;height:16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">
                  <v:imagedata r:id="rId25" o:title=""/>
                </v:shape>
              </v:group>
            </w:pict>
          </mc:Fallback>
        </mc:AlternateContent>
      </w:r>
      <w:r w:rsidR="00F007EC" w:rsidRPr="00684B6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50ADA1BF" wp14:editId="1F5F7427">
                <wp:simplePos x="0" y="0"/>
                <wp:positionH relativeFrom="column">
                  <wp:posOffset>859690</wp:posOffset>
                </wp:positionH>
                <wp:positionV relativeFrom="paragraph">
                  <wp:posOffset>4191635</wp:posOffset>
                </wp:positionV>
                <wp:extent cx="2738120" cy="264160"/>
                <wp:effectExtent l="0" t="0" r="5080" b="254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9625" y="0"/>
                          <a:chExt cx="2738120" cy="264160"/>
                        </a:xfrm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9625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48B6A8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501B9E" w14:textId="55A4E60D" w:rsidR="00F007EC" w:rsidRPr="00F007EC" w:rsidRDefault="00F007EC" w:rsidP="00F007EC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  <w:r w:rsidRPr="00F007EC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  <w:t>Proyectos completados</w:t>
                              </w:r>
                            </w:p>
                            <w:p w14:paraId="43404C6C" w14:textId="77777777" w:rsidR="00F007EC" w:rsidRPr="00F007EC" w:rsidRDefault="00F007EC" w:rsidP="00F007EC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</w:p>
                            <w:p w14:paraId="14C0A4C7" w14:textId="77777777" w:rsidR="00F007EC" w:rsidRPr="00F007EC" w:rsidRDefault="00F007EC" w:rsidP="00F007EC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</w:p>
                            <w:p w14:paraId="3D7E1C18" w14:textId="77777777" w:rsidR="00F007EC" w:rsidRPr="00F007EC" w:rsidRDefault="00F007EC" w:rsidP="00F007EC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</w:p>
                            <w:p w14:paraId="2A08883B" w14:textId="77777777" w:rsidR="00F007EC" w:rsidRPr="00F007EC" w:rsidRDefault="00F007EC" w:rsidP="00F007EC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</w:p>
                            <w:p w14:paraId="2E3E9A4D" w14:textId="245F0C2A" w:rsidR="00533C46" w:rsidRPr="00F007EC" w:rsidRDefault="00A84C15" w:rsidP="009C5DA7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</w:pPr>
                              <w:r w:rsidRPr="00F007EC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  <w:lang w:val="es-E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838" y="28575"/>
                            <a:ext cx="12954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ADA1BF" id="Groupe 4" o:spid="_x0000_s1037" style="position:absolute;left:0;text-align:left;margin-left:67.7pt;margin-top:330.05pt;width:215.6pt;height:20.8pt;z-index:251637248" coordorigin="96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">
                <v:shape id="Zone de texte 69" o:spid="_x0000_s1038" type="#_x0000_t202" style="position:absolute;left:96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" fillcolor="#48b6a8" stroked="f">
                  <v:textbox>
                    <w:txbxContent>
                      <w:p w14:paraId="53501B9E" w14:textId="55A4E60D" w:rsidR="00F007EC" w:rsidRPr="00F007EC" w:rsidRDefault="00F007EC" w:rsidP="00F007EC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  <w:r w:rsidRPr="00F007EC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  <w:t>Proyectos completados</w:t>
                        </w:r>
                      </w:p>
                      <w:p w14:paraId="43404C6C" w14:textId="77777777" w:rsidR="00F007EC" w:rsidRPr="00F007EC" w:rsidRDefault="00F007EC" w:rsidP="00F007EC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</w:p>
                      <w:p w14:paraId="14C0A4C7" w14:textId="77777777" w:rsidR="00F007EC" w:rsidRPr="00F007EC" w:rsidRDefault="00F007EC" w:rsidP="00F007EC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</w:p>
                      <w:p w14:paraId="3D7E1C18" w14:textId="77777777" w:rsidR="00F007EC" w:rsidRPr="00F007EC" w:rsidRDefault="00F007EC" w:rsidP="00F007EC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</w:p>
                      <w:p w14:paraId="2A08883B" w14:textId="77777777" w:rsidR="00F007EC" w:rsidRPr="00F007EC" w:rsidRDefault="00F007EC" w:rsidP="00F007EC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</w:p>
                      <w:p w14:paraId="2E3E9A4D" w14:textId="245F0C2A" w:rsidR="00533C46" w:rsidRPr="00F007EC" w:rsidRDefault="00A84C15" w:rsidP="009C5DA7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</w:pPr>
                        <w:r w:rsidRPr="00F007EC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  <w:lang w:val="es-ES"/>
                          </w:rPr>
                          <w:t>s</w:t>
                        </w:r>
                      </w:p>
                    </w:txbxContent>
                  </v:textbox>
                </v:shape>
                <v:shape id="Image 4" o:spid="_x0000_s1039" type="#_x0000_t75" style="position:absolute;left:25098;top:285;width:1295;height:20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">
                  <v:imagedata r:id="rId27" o:title=""/>
                </v:shape>
              </v:group>
            </w:pict>
          </mc:Fallback>
        </mc:AlternateContent>
      </w:r>
      <w:r w:rsidR="00F007EC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DF34C91" wp14:editId="19486CC4">
                <wp:simplePos x="0" y="0"/>
                <wp:positionH relativeFrom="column">
                  <wp:posOffset>1197075</wp:posOffset>
                </wp:positionH>
                <wp:positionV relativeFrom="paragraph">
                  <wp:posOffset>2256790</wp:posOffset>
                </wp:positionV>
                <wp:extent cx="4822257" cy="187706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257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A00F3" w14:textId="53F86553" w:rsidR="00662DB1" w:rsidRPr="00F007EC" w:rsidRDefault="00F007EC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MÁSTER en Ingeniería de Software</w:t>
                            </w:r>
                            <w:r w:rsidR="00173D49" w:rsidRPr="00F007EC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662DB1" w:rsidRPr="00F007EC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| </w:t>
                            </w:r>
                            <w:r w:rsidR="00662DB1" w:rsidRPr="00F007EC">
                              <w:rPr>
                                <w:rFonts w:ascii="Corbel" w:hAnsi="Corbel" w:cs="SegoePro-Bold"/>
                                <w:bCs/>
                                <w:i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Epitech</w:t>
                            </w:r>
                          </w:p>
                          <w:p w14:paraId="2383356F" w14:textId="77777777" w:rsidR="00662DB1" w:rsidRPr="00F007EC" w:rsidRDefault="00662DB1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2021 – 2026</w:t>
                            </w:r>
                          </w:p>
                          <w:p w14:paraId="7BA59DEA" w14:textId="7644EBF6" w:rsidR="000C3FC3" w:rsidRPr="00F007EC" w:rsidRDefault="00F007EC" w:rsidP="00662DB1">
                            <w:pPr>
                              <w:rPr>
                                <w:lang w:val="es-ES"/>
                              </w:rPr>
                            </w:pPr>
                            <w:r w:rsidRPr="00F007EC">
                              <w:rPr>
                                <w:lang w:val="es-ES"/>
                              </w:rPr>
                              <w:t xml:space="preserve">Un promedio de calificaciones (GPA) </w:t>
                            </w:r>
                            <w:r w:rsidRPr="00F007EC">
                              <w:rPr>
                                <w:b/>
                                <w:bCs/>
                                <w:lang w:val="es-ES"/>
                              </w:rPr>
                              <w:t>de 3.8 / 4</w:t>
                            </w:r>
                            <w:r w:rsidRPr="00F007EC">
                              <w:rPr>
                                <w:lang w:val="es-ES"/>
                              </w:rPr>
                              <w:t xml:space="preserve"> al inicio del tercer año</w:t>
                            </w:r>
                            <w:r w:rsidR="00B312F4" w:rsidRPr="00F007EC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1BA81BDC" w14:textId="5C8EE73C" w:rsidR="00662DB1" w:rsidRPr="00F007EC" w:rsidRDefault="00662DB1" w:rsidP="005041E2">
                            <w:pPr>
                              <w:spacing w:after="240"/>
                              <w:rPr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F007EC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* </w:t>
                            </w:r>
                            <w:r w:rsidR="00F007EC" w:rsidRPr="00F007EC">
                              <w:rPr>
                                <w:sz w:val="16"/>
                                <w:szCs w:val="16"/>
                                <w:lang w:val="es-ES"/>
                              </w:rPr>
                              <w:t>Promedio de Calificaciones: un índice de la calidad general del trabajo del estudiante, que va desde 0 (no aceptable) hasta 4 (muy bueno).</w:t>
                            </w:r>
                          </w:p>
                          <w:p w14:paraId="1B419885" w14:textId="5916BB12" w:rsidR="00833133" w:rsidRPr="00F007EC" w:rsidRDefault="00F007EC" w:rsidP="008331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BACHILLERATO | ESCUELA SECUNDARIA JEAN MONNET</w:t>
                            </w:r>
                          </w:p>
                          <w:p w14:paraId="3E84F8BD" w14:textId="77777777" w:rsidR="00833133" w:rsidRPr="00F007EC" w:rsidRDefault="00833133" w:rsidP="00833133">
                            <w:pPr>
                              <w:pStyle w:val="Heading3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lang w:val="es-ES"/>
                              </w:rPr>
                              <w:t>2018 – 2021</w:t>
                            </w:r>
                          </w:p>
                          <w:p w14:paraId="0E473D02" w14:textId="060AB630" w:rsidR="00833133" w:rsidRPr="00F007EC" w:rsidRDefault="00F007EC" w:rsidP="00833133">
                            <w:pPr>
                              <w:rPr>
                                <w:lang w:val="es-ES"/>
                              </w:rPr>
                            </w:pPr>
                            <w:r w:rsidRPr="00F007EC">
                              <w:rPr>
                                <w:lang w:val="es-ES"/>
                              </w:rPr>
                              <w:t>Con honores, (Especialización en Matemáticas / Ciencias Políticas y Económicas / Física - Química)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F34C91" id="Zone de texte 36" o:spid="_x0000_s1041" type="#_x0000_t202" style="position:absolute;left:0;text-align:left;margin-left:94.25pt;margin-top:177.7pt;width:379.7pt;height:147.8pt;z-index:25162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" filled="f" stroked="f">
                <v:textbox>
                  <w:txbxContent>
                    <w:p w14:paraId="407A00F3" w14:textId="53F86553" w:rsidR="00662DB1" w:rsidRPr="00F007EC" w:rsidRDefault="00F007EC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  <w:t>MÁSTER en Ingeniería de Software</w:t>
                      </w:r>
                      <w:r w:rsidR="00173D49" w:rsidRPr="00F007EC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662DB1" w:rsidRPr="00F007EC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| </w:t>
                      </w:r>
                      <w:r w:rsidR="00662DB1" w:rsidRPr="00F007EC">
                        <w:rPr>
                          <w:rFonts w:ascii="Corbel" w:hAnsi="Corbel" w:cs="SegoePro-Bold"/>
                          <w:bCs/>
                          <w:i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  <w:t>Epitech</w:t>
                      </w:r>
                    </w:p>
                    <w:p w14:paraId="2383356F" w14:textId="77777777" w:rsidR="00662DB1" w:rsidRPr="00F007EC" w:rsidRDefault="00662DB1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  <w:t>2021 – 2026</w:t>
                      </w:r>
                    </w:p>
                    <w:p w14:paraId="7BA59DEA" w14:textId="7644EBF6" w:rsidR="000C3FC3" w:rsidRPr="00F007EC" w:rsidRDefault="00F007EC" w:rsidP="00662DB1">
                      <w:pPr>
                        <w:rPr>
                          <w:lang w:val="es-ES"/>
                        </w:rPr>
                      </w:pPr>
                      <w:r w:rsidRPr="00F007EC">
                        <w:rPr>
                          <w:lang w:val="es-ES"/>
                        </w:rPr>
                        <w:t xml:space="preserve">Un promedio de calificaciones (GPA) </w:t>
                      </w:r>
                      <w:r w:rsidRPr="00F007EC">
                        <w:rPr>
                          <w:b/>
                          <w:bCs/>
                          <w:lang w:val="es-ES"/>
                        </w:rPr>
                        <w:t>de 3.8 / 4</w:t>
                      </w:r>
                      <w:r w:rsidRPr="00F007EC">
                        <w:rPr>
                          <w:lang w:val="es-ES"/>
                        </w:rPr>
                        <w:t xml:space="preserve"> al inicio del tercer año</w:t>
                      </w:r>
                      <w:r w:rsidR="00B312F4" w:rsidRPr="00F007EC">
                        <w:rPr>
                          <w:lang w:val="es-ES"/>
                        </w:rPr>
                        <w:t>.</w:t>
                      </w:r>
                    </w:p>
                    <w:p w14:paraId="1BA81BDC" w14:textId="5C8EE73C" w:rsidR="00662DB1" w:rsidRPr="00F007EC" w:rsidRDefault="00662DB1" w:rsidP="005041E2">
                      <w:pPr>
                        <w:spacing w:after="240"/>
                        <w:rPr>
                          <w:sz w:val="21"/>
                          <w:szCs w:val="21"/>
                          <w:lang w:val="es-ES"/>
                        </w:rPr>
                      </w:pPr>
                      <w:r w:rsidRPr="00F007EC">
                        <w:rPr>
                          <w:sz w:val="16"/>
                          <w:szCs w:val="16"/>
                          <w:lang w:val="es-ES"/>
                        </w:rPr>
                        <w:t xml:space="preserve">* </w:t>
                      </w:r>
                      <w:r w:rsidR="00F007EC" w:rsidRPr="00F007EC">
                        <w:rPr>
                          <w:sz w:val="16"/>
                          <w:szCs w:val="16"/>
                          <w:lang w:val="es-ES"/>
                        </w:rPr>
                        <w:t>Promedio de Calificaciones: un índice de la calidad general del trabajo del estudiante, que va desde 0 (no aceptable) hasta 4 (muy bueno).</w:t>
                      </w:r>
                    </w:p>
                    <w:p w14:paraId="1B419885" w14:textId="5916BB12" w:rsidR="00833133" w:rsidRPr="00F007EC" w:rsidRDefault="00F007EC" w:rsidP="008331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s-ES"/>
                        </w:rPr>
                        <w:t>BACHILLERATO | ESCUELA SECUNDARIA JEAN MONNET</w:t>
                      </w:r>
                    </w:p>
                    <w:p w14:paraId="3E84F8BD" w14:textId="77777777" w:rsidR="00833133" w:rsidRPr="00F007EC" w:rsidRDefault="00833133" w:rsidP="00833133">
                      <w:pPr>
                        <w:pStyle w:val="Heading3"/>
                        <w:rPr>
                          <w:rFonts w:ascii="Corbel" w:hAnsi="Corbel" w:cs="SegoePro-Bold"/>
                          <w:b/>
                          <w:bCs/>
                          <w:color w:val="48B6A8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b/>
                          <w:bCs/>
                          <w:color w:val="48B6A8"/>
                          <w:lang w:val="es-ES"/>
                        </w:rPr>
                        <w:t>2018 – 2021</w:t>
                      </w:r>
                    </w:p>
                    <w:p w14:paraId="0E473D02" w14:textId="060AB630" w:rsidR="00833133" w:rsidRPr="00F007EC" w:rsidRDefault="00F007EC" w:rsidP="00833133">
                      <w:pPr>
                        <w:rPr>
                          <w:lang w:val="es-ES"/>
                        </w:rPr>
                      </w:pPr>
                      <w:r w:rsidRPr="00F007EC">
                        <w:rPr>
                          <w:lang w:val="es-ES"/>
                        </w:rPr>
                        <w:t>Con honores, (Especialización en Matemáticas / Ciencias Políticas y Económicas / Física - Química)</w:t>
                      </w:r>
                    </w:p>
                  </w:txbxContent>
                </v:textbox>
              </v:shape>
            </w:pict>
          </mc:Fallback>
        </mc:AlternateContent>
      </w:r>
      <w:r w:rsidR="006B6DD0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0AA281" wp14:editId="1138117E">
                <wp:simplePos x="0" y="0"/>
                <wp:positionH relativeFrom="column">
                  <wp:posOffset>1197877</wp:posOffset>
                </wp:positionH>
                <wp:positionV relativeFrom="paragraph">
                  <wp:posOffset>6434355</wp:posOffset>
                </wp:positionV>
                <wp:extent cx="4973955" cy="1636294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1636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7A5B3" w14:textId="2DA27A33" w:rsidR="00744B36" w:rsidRPr="00F007EC" w:rsidRDefault="00F007EC" w:rsidP="00744B3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s-ES"/>
                              </w:rPr>
                              <w:t>Deporte</w:t>
                            </w:r>
                            <w:r w:rsidR="00744B36" w:rsidRPr="00F007EC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s-ES"/>
                              </w:rPr>
                              <w:t>:</w:t>
                            </w:r>
                            <w:r w:rsidR="00533C46" w:rsidRPr="00F007EC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EC974C"/>
                                <w:lang w:val="es-ES"/>
                              </w:rPr>
                              <w:t xml:space="preserve"> </w:t>
                            </w:r>
                            <w:r w:rsidR="00533C46" w:rsidRPr="00F007EC"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20978B"/>
                                <w:lang w:val="es-ES"/>
                              </w:rPr>
                              <w:br/>
                            </w:r>
                            <w:r w:rsidRPr="00F007EC">
                              <w:rPr>
                                <w:lang w:val="es-ES"/>
                              </w:rPr>
                              <w:t>He estado practicando la escalada durante varios años</w:t>
                            </w:r>
                            <w:r w:rsidR="006B6DD0" w:rsidRPr="00F007EC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46CCADAD" w14:textId="77777777" w:rsidR="00744B36" w:rsidRPr="00F007EC" w:rsidRDefault="00744B36" w:rsidP="00744B36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352FA409" w14:textId="347C7AF0" w:rsidR="00744B36" w:rsidRPr="00F007EC" w:rsidRDefault="00F007EC" w:rsidP="00744B36">
                            <w:pPr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s-ES"/>
                              </w:rPr>
                              <w:t>Cinema:</w:t>
                            </w:r>
                          </w:p>
                          <w:p w14:paraId="5161DBB8" w14:textId="2BA70A34" w:rsidR="00744B36" w:rsidRPr="00F007EC" w:rsidRDefault="00F007EC" w:rsidP="00F007EC">
                            <w:pPr>
                              <w:rPr>
                                <w:lang w:val="es-ES"/>
                              </w:rPr>
                            </w:pPr>
                            <w:r w:rsidRPr="00F007EC">
                              <w:rPr>
                                <w:lang w:val="es-ES"/>
                              </w:rPr>
                              <w:t>Como entusiasta del cine, las obras de Hitchcock, Tarantino y Kubrick me han influenciado enormemente. También tengo una gran pasión por lo audiovisual y poseo habilidades sólidas en la parte de '</w:t>
                            </w:r>
                            <w:proofErr w:type="spellStart"/>
                            <w:r w:rsidRPr="00F007EC">
                              <w:rPr>
                                <w:lang w:val="es-ES"/>
                              </w:rPr>
                              <w:t>Fusion</w:t>
                            </w:r>
                            <w:proofErr w:type="spellEnd"/>
                            <w:r w:rsidRPr="00F007EC">
                              <w:rPr>
                                <w:lang w:val="es-ES"/>
                              </w:rPr>
                              <w:t xml:space="preserve">' (efectos especiales) del software </w:t>
                            </w:r>
                            <w:proofErr w:type="spellStart"/>
                            <w:r w:rsidRPr="00F007EC">
                              <w:rPr>
                                <w:lang w:val="es-ES"/>
                              </w:rPr>
                              <w:t>Davinci</w:t>
                            </w:r>
                            <w:proofErr w:type="spellEnd"/>
                            <w:r w:rsidRPr="00F007EC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007EC">
                              <w:rPr>
                                <w:lang w:val="es-ES"/>
                              </w:rPr>
                              <w:t>Resolve</w:t>
                            </w:r>
                            <w:proofErr w:type="spellEnd"/>
                            <w:r w:rsidR="009D1BDA" w:rsidRPr="00F007EC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23705E0" w14:textId="77777777" w:rsidR="00533C46" w:rsidRPr="00F007EC" w:rsidRDefault="00533C46" w:rsidP="00744B3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A281" id="Zone de texte 76" o:spid="_x0000_s1042" type="#_x0000_t202" style="position:absolute;left:0;text-align:left;margin-left:94.3pt;margin-top:506.65pt;width:391.65pt;height:128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" filled="f" stroked="f">
                <v:textbox>
                  <w:txbxContent>
                    <w:p w14:paraId="79E7A5B3" w14:textId="2DA27A33" w:rsidR="00744B36" w:rsidRPr="00F007EC" w:rsidRDefault="00F007EC" w:rsidP="00744B36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s-ES"/>
                        </w:rPr>
                        <w:t>Deporte</w:t>
                      </w:r>
                      <w:r w:rsidR="00744B36" w:rsidRPr="00F007EC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s-ES"/>
                        </w:rPr>
                        <w:t>:</w:t>
                      </w:r>
                      <w:r w:rsidR="00533C46" w:rsidRPr="00F007EC">
                        <w:rPr>
                          <w:rFonts w:ascii="Corbel" w:hAnsi="Corbel" w:cs="SegoePro-Bold"/>
                          <w:b/>
                          <w:bCs/>
                          <w:caps/>
                          <w:color w:val="EC974C"/>
                          <w:lang w:val="es-ES"/>
                        </w:rPr>
                        <w:t xml:space="preserve"> </w:t>
                      </w:r>
                      <w:r w:rsidR="00533C46" w:rsidRPr="00F007EC">
                        <w:rPr>
                          <w:rFonts w:ascii="Corbel" w:hAnsi="Corbel" w:cs="SegoePro-Italic"/>
                          <w:i/>
                          <w:iCs/>
                          <w:caps/>
                          <w:color w:val="20978B"/>
                          <w:lang w:val="es-ES"/>
                        </w:rPr>
                        <w:br/>
                      </w:r>
                      <w:r w:rsidRPr="00F007EC">
                        <w:rPr>
                          <w:lang w:val="es-ES"/>
                        </w:rPr>
                        <w:t>He estado practicando la escalada durante varios años</w:t>
                      </w:r>
                      <w:r w:rsidR="006B6DD0" w:rsidRPr="00F007EC">
                        <w:rPr>
                          <w:lang w:val="es-ES"/>
                        </w:rPr>
                        <w:t>.</w:t>
                      </w:r>
                    </w:p>
                    <w:p w14:paraId="46CCADAD" w14:textId="77777777" w:rsidR="00744B36" w:rsidRPr="00F007EC" w:rsidRDefault="00744B36" w:rsidP="00744B36">
                      <w:pPr>
                        <w:rPr>
                          <w:lang w:val="es-ES"/>
                        </w:rPr>
                      </w:pPr>
                    </w:p>
                    <w:p w14:paraId="352FA409" w14:textId="347C7AF0" w:rsidR="00744B36" w:rsidRPr="00F007EC" w:rsidRDefault="00F007EC" w:rsidP="00744B36">
                      <w:pPr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s-ES"/>
                        </w:rPr>
                        <w:t>Cinema:</w:t>
                      </w:r>
                    </w:p>
                    <w:p w14:paraId="5161DBB8" w14:textId="2BA70A34" w:rsidR="00744B36" w:rsidRPr="00F007EC" w:rsidRDefault="00F007EC" w:rsidP="00F007EC">
                      <w:pPr>
                        <w:rPr>
                          <w:lang w:val="es-ES"/>
                        </w:rPr>
                      </w:pPr>
                      <w:r w:rsidRPr="00F007EC">
                        <w:rPr>
                          <w:lang w:val="es-ES"/>
                        </w:rPr>
                        <w:t>Como entusiasta del cine, las obras de Hitchcock, Tarantino y Kubrick me han influenciado enormemente. También tengo una gran pasión por lo audiovisual y poseo habilidades sólidas en la parte de '</w:t>
                      </w:r>
                      <w:proofErr w:type="spellStart"/>
                      <w:r w:rsidRPr="00F007EC">
                        <w:rPr>
                          <w:lang w:val="es-ES"/>
                        </w:rPr>
                        <w:t>Fusion</w:t>
                      </w:r>
                      <w:proofErr w:type="spellEnd"/>
                      <w:r w:rsidRPr="00F007EC">
                        <w:rPr>
                          <w:lang w:val="es-ES"/>
                        </w:rPr>
                        <w:t xml:space="preserve">' (efectos especiales) del software </w:t>
                      </w:r>
                      <w:proofErr w:type="spellStart"/>
                      <w:r w:rsidRPr="00F007EC">
                        <w:rPr>
                          <w:lang w:val="es-ES"/>
                        </w:rPr>
                        <w:t>Davinci</w:t>
                      </w:r>
                      <w:proofErr w:type="spellEnd"/>
                      <w:r w:rsidRPr="00F007EC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F007EC">
                        <w:rPr>
                          <w:lang w:val="es-ES"/>
                        </w:rPr>
                        <w:t>Resolve</w:t>
                      </w:r>
                      <w:proofErr w:type="spellEnd"/>
                      <w:r w:rsidR="009D1BDA" w:rsidRPr="00F007EC">
                        <w:rPr>
                          <w:lang w:val="es-ES"/>
                        </w:rPr>
                        <w:t>.</w:t>
                      </w:r>
                    </w:p>
                    <w:p w14:paraId="323705E0" w14:textId="77777777" w:rsidR="00533C46" w:rsidRPr="00F007EC" w:rsidRDefault="00533C46" w:rsidP="00744B36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orbel" w:hAnsi="Corbel"/>
                          <w:b/>
                          <w:color w:val="7F7F7F" w:themeColor="text1" w:themeTint="8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6DD0" w:rsidRPr="00684B6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F9538A4" wp14:editId="3F8452B7">
                <wp:simplePos x="0" y="0"/>
                <wp:positionH relativeFrom="column">
                  <wp:posOffset>851368</wp:posOffset>
                </wp:positionH>
                <wp:positionV relativeFrom="paragraph">
                  <wp:posOffset>6164847</wp:posOffset>
                </wp:positionV>
                <wp:extent cx="2738120" cy="264160"/>
                <wp:effectExtent l="0" t="0" r="5080" b="254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EC974C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99D69" w14:textId="20D9E4F9" w:rsidR="00533C46" w:rsidRPr="00DC5877" w:rsidRDefault="00F007EC" w:rsidP="00BC5ADF">
                              <w:pPr>
                                <w:pStyle w:val="BalloonText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007EC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:lang w:val="es-ES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Intereses</w:t>
                              </w:r>
                            </w:p>
                            <w:p w14:paraId="2BA87999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738" y="57150"/>
                            <a:ext cx="1993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9538A4" id="Groupe 5" o:spid="_x0000_s1043" style="position:absolute;left:0;text-align:left;margin-left:67.05pt;margin-top:485.4pt;width:215.6pt;height:20.8pt;z-index:25170432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">
                <v:shape id="Zone de texte 73" o:spid="_x0000_s1044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" fillcolor="#ec974c" stroked="f">
                  <v:textbox>
                    <w:txbxContent>
                      <w:p w14:paraId="22C99D69" w14:textId="20D9E4F9" w:rsidR="00533C46" w:rsidRPr="00DC5877" w:rsidRDefault="00F007EC" w:rsidP="00BC5ADF">
                        <w:pPr>
                          <w:pStyle w:val="BalloonText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007EC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:lang w:val="es-ES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Intereses</w:t>
                        </w:r>
                      </w:p>
                      <w:p w14:paraId="2BA87999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45" type="#_x0000_t75" style="position:absolute;left:24717;top:571;width:1994;height:1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">
                  <v:imagedata r:id="rId29" o:title=""/>
                </v:shape>
              </v:group>
            </w:pict>
          </mc:Fallback>
        </mc:AlternateContent>
      </w:r>
      <w:r w:rsidR="006B6DD0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00D915D" wp14:editId="1F0230BE">
                <wp:simplePos x="0" y="0"/>
                <wp:positionH relativeFrom="column">
                  <wp:posOffset>1207186</wp:posOffset>
                </wp:positionH>
                <wp:positionV relativeFrom="paragraph">
                  <wp:posOffset>4455627</wp:posOffset>
                </wp:positionV>
                <wp:extent cx="4919345" cy="162052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345" cy="162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5B6F3" w14:textId="77777777" w:rsidR="00DD3E33" w:rsidRPr="00F007EC" w:rsidRDefault="00DD3E33" w:rsidP="00DD3E33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Arcade (C++)</w:t>
                            </w:r>
                          </w:p>
                          <w:p w14:paraId="3EC86916" w14:textId="5A7F1BBF" w:rsidR="00DD3E33" w:rsidRPr="00F007EC" w:rsidRDefault="00F007EC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Creación de software para la ejecución de videojuegos (</w:t>
                            </w:r>
                            <w:proofErr w:type="spellStart"/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Pacman</w:t>
                            </w:r>
                            <w:proofErr w:type="spellEnd"/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, Snake) y bibliotecas gráficas</w:t>
                            </w:r>
                            <w:r w:rsidR="009D1BDA"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(SDL2, </w:t>
                            </w:r>
                            <w:proofErr w:type="spellStart"/>
                            <w:r w:rsidR="009D1BDA"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Ncurses</w:t>
                            </w:r>
                            <w:proofErr w:type="spellEnd"/>
                            <w:r w:rsidR="009D1BDA"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, </w:t>
                            </w:r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y</w:t>
                            </w:r>
                            <w:r w:rsidR="009D1BDA"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SFML).</w:t>
                            </w:r>
                          </w:p>
                          <w:p w14:paraId="29743E8B" w14:textId="77777777" w:rsidR="00A11075" w:rsidRPr="00F007EC" w:rsidRDefault="009C5DA7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F007EC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>Antman</w:t>
                            </w:r>
                            <w:proofErr w:type="spellEnd"/>
                            <w:r w:rsidRPr="00F007EC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s-ES"/>
                              </w:rPr>
                              <w:t xml:space="preserve"> (C)</w:t>
                            </w:r>
                          </w:p>
                          <w:p w14:paraId="5C530A02" w14:textId="77777777" w:rsidR="00F007EC" w:rsidRPr="00F007EC" w:rsidRDefault="00F007EC" w:rsidP="00F007EC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Compresión de archivos sin pérdida utilizando el algoritmo de </w:t>
                            </w:r>
                            <w:proofErr w:type="spellStart"/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Huffman</w:t>
                            </w:r>
                            <w:proofErr w:type="spellEnd"/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1631B90C" w14:textId="78B3E556" w:rsidR="003C2AD5" w:rsidRPr="00F007EC" w:rsidRDefault="00F007EC" w:rsidP="00F007EC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16"/>
                                <w:szCs w:val="14"/>
                                <w:lang w:val="es-ES"/>
                              </w:rPr>
                            </w:pPr>
                            <w:r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(Árboles binarios, listas enlazadas</w:t>
                            </w:r>
                            <w:r w:rsidR="009D1BDA" w:rsidRPr="00F007EC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D915D" id="Zone de texte 37" o:spid="_x0000_s1046" type="#_x0000_t202" style="position:absolute;left:0;text-align:left;margin-left:95.05pt;margin-top:350.85pt;width:387.35pt;height:127.6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" filled="f" stroked="f">
                <v:textbox>
                  <w:txbxContent>
                    <w:p w14:paraId="6285B6F3" w14:textId="77777777" w:rsidR="00DD3E33" w:rsidRPr="00F007EC" w:rsidRDefault="00DD3E33" w:rsidP="00DD3E33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>Arcade (C++)</w:t>
                      </w:r>
                    </w:p>
                    <w:p w14:paraId="3EC86916" w14:textId="5A7F1BBF" w:rsidR="00DD3E33" w:rsidRPr="00F007EC" w:rsidRDefault="00F007EC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Creación de software para la ejecución de videojuegos (</w:t>
                      </w:r>
                      <w:proofErr w:type="spellStart"/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Pacman</w:t>
                      </w:r>
                      <w:proofErr w:type="spellEnd"/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, Snake) y bibliotecas gráficas</w:t>
                      </w:r>
                      <w:r w:rsidR="009D1BDA"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(SDL2, </w:t>
                      </w:r>
                      <w:proofErr w:type="spellStart"/>
                      <w:r w:rsidR="009D1BDA"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Ncurses</w:t>
                      </w:r>
                      <w:proofErr w:type="spellEnd"/>
                      <w:r w:rsidR="009D1BDA"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, </w:t>
                      </w:r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y</w:t>
                      </w:r>
                      <w:r w:rsidR="009D1BDA"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SFML).</w:t>
                      </w:r>
                    </w:p>
                    <w:p w14:paraId="29743E8B" w14:textId="77777777" w:rsidR="00A11075" w:rsidRPr="00F007EC" w:rsidRDefault="009C5DA7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 w:rsidRPr="00F007EC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>Antman</w:t>
                      </w:r>
                      <w:proofErr w:type="spellEnd"/>
                      <w:r w:rsidRPr="00F007EC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s-ES"/>
                        </w:rPr>
                        <w:t xml:space="preserve"> (C)</w:t>
                      </w:r>
                    </w:p>
                    <w:p w14:paraId="5C530A02" w14:textId="77777777" w:rsidR="00F007EC" w:rsidRPr="00F007EC" w:rsidRDefault="00F007EC" w:rsidP="00F007EC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Compresión de archivos sin pérdida utilizando el algoritmo de </w:t>
                      </w:r>
                      <w:proofErr w:type="spellStart"/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Huffman</w:t>
                      </w:r>
                      <w:proofErr w:type="spellEnd"/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1631B90C" w14:textId="78B3E556" w:rsidR="003C2AD5" w:rsidRPr="00F007EC" w:rsidRDefault="00F007EC" w:rsidP="00F007EC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16"/>
                          <w:szCs w:val="14"/>
                          <w:lang w:val="es-ES"/>
                        </w:rPr>
                      </w:pPr>
                      <w:r w:rsidRPr="00F007EC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(Árboles binarios, listas enlazadas</w:t>
                      </w:r>
                      <w:r w:rsidR="009D1BDA" w:rsidRPr="00F007EC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B6DD0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FF18B9" wp14:editId="7D6457A1">
                <wp:simplePos x="0" y="0"/>
                <wp:positionH relativeFrom="column">
                  <wp:posOffset>-814070</wp:posOffset>
                </wp:positionH>
                <wp:positionV relativeFrom="paragraph">
                  <wp:posOffset>6365311</wp:posOffset>
                </wp:positionV>
                <wp:extent cx="1560830" cy="1273810"/>
                <wp:effectExtent l="0" t="0" r="0" b="0"/>
                <wp:wrapThrough wrapText="bothSides">
                  <wp:wrapPolygon edited="0">
                    <wp:start x="879" y="215"/>
                    <wp:lineTo x="879" y="21105"/>
                    <wp:lineTo x="20563" y="21105"/>
                    <wp:lineTo x="20563" y="215"/>
                    <wp:lineTo x="879" y="215"/>
                  </wp:wrapPolygon>
                </wp:wrapThrough>
                <wp:docPr id="316445915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1273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8892B" w14:textId="45FE8086" w:rsidR="00143612" w:rsidRPr="00F007EC" w:rsidRDefault="00F007EC" w:rsidP="006B6DD0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Idiomas:</w:t>
                            </w:r>
                          </w:p>
                          <w:p w14:paraId="6013297C" w14:textId="16D78AE8" w:rsidR="00143612" w:rsidRPr="00F007EC" w:rsidRDefault="00F007EC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Francés: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Native</w:t>
                            </w:r>
                          </w:p>
                          <w:p w14:paraId="5A2B656B" w14:textId="0507177A" w:rsidR="00143612" w:rsidRPr="00F007EC" w:rsidRDefault="00F007EC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Inglés: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B2</w:t>
                            </w:r>
                          </w:p>
                          <w:p w14:paraId="4DDE9EE0" w14:textId="2B66076E" w:rsidR="00143612" w:rsidRPr="00F007EC" w:rsidRDefault="00F007EC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Español: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</w:t>
                            </w:r>
                            <w:r w:rsidR="00096A8F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143612" w:rsidRPr="00F007EC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</w:p>
                          <w:p w14:paraId="7081CB84" w14:textId="77777777" w:rsidR="00143612" w:rsidRPr="00F007EC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18B9" id="Zone de texte 12" o:spid="_x0000_s1047" type="#_x0000_t202" style="position:absolute;left:0;text-align:left;margin-left:-64.1pt;margin-top:501.2pt;width:122.9pt;height:100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" filled="f" stroked="f">
                <v:textbox>
                  <w:txbxContent>
                    <w:p w14:paraId="7AD8892B" w14:textId="45FE8086" w:rsidR="00143612" w:rsidRPr="00F007EC" w:rsidRDefault="00F007EC" w:rsidP="006B6DD0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Idiomas:</w:t>
                      </w:r>
                    </w:p>
                    <w:p w14:paraId="6013297C" w14:textId="16D78AE8" w:rsidR="00143612" w:rsidRPr="00F007EC" w:rsidRDefault="00F007EC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Francés: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Native</w:t>
                      </w:r>
                    </w:p>
                    <w:p w14:paraId="5A2B656B" w14:textId="0507177A" w:rsidR="00143612" w:rsidRPr="00F007EC" w:rsidRDefault="00F007EC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Inglés: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B2</w:t>
                      </w:r>
                    </w:p>
                    <w:p w14:paraId="4DDE9EE0" w14:textId="2B66076E" w:rsidR="00143612" w:rsidRPr="00F007EC" w:rsidRDefault="00F007EC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Español: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</w:t>
                      </w:r>
                      <w:r w:rsidR="00096A8F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143612" w:rsidRPr="00F007EC">
                        <w:rPr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</w:p>
                    <w:p w14:paraId="7081CB84" w14:textId="77777777" w:rsidR="00143612" w:rsidRPr="00F007EC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43612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82C74F" wp14:editId="6D24D2ED">
                <wp:simplePos x="0" y="0"/>
                <wp:positionH relativeFrom="column">
                  <wp:posOffset>-814070</wp:posOffset>
                </wp:positionH>
                <wp:positionV relativeFrom="paragraph">
                  <wp:posOffset>3257550</wp:posOffset>
                </wp:positionV>
                <wp:extent cx="1599565" cy="2906395"/>
                <wp:effectExtent l="0" t="0" r="0" b="0"/>
                <wp:wrapThrough wrapText="bothSides">
                  <wp:wrapPolygon edited="0">
                    <wp:start x="857" y="94"/>
                    <wp:lineTo x="857" y="21425"/>
                    <wp:lineTo x="20580" y="21425"/>
                    <wp:lineTo x="20580" y="94"/>
                    <wp:lineTo x="857" y="94"/>
                  </wp:wrapPolygon>
                </wp:wrapThrough>
                <wp:docPr id="368582326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290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8FC5D" w14:textId="6BFA89B3" w:rsidR="00143612" w:rsidRPr="00F007EC" w:rsidRDefault="00F007EC" w:rsidP="00143612">
                            <w:pPr>
                              <w:pStyle w:val="Paragraphestandard"/>
                              <w:spacing w:before="120"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Lenguajes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practic</w:t>
                            </w:r>
                            <w:r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ado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143612" w:rsidRPr="00F007EC">
                              <w:rPr>
                                <w:lang w:val="es-ES"/>
                              </w:rPr>
                              <w:br/>
                            </w:r>
                            <w:r w:rsidR="00143612"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="00143612" w:rsidRPr="00F007EC">
                              <w:rPr>
                                <w:lang w:val="es-ES"/>
                              </w:rPr>
      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      </w:r>
                            <w:r w:rsidR="00143612"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="00143612"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1248A301" wp14:editId="07A2102B">
                                  <wp:extent cx="330263" cy="330263"/>
                                  <wp:effectExtent l="0" t="0" r="0" b="0"/>
                                  <wp:docPr id="932860584" name="Picture 932860584" descr="C++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++ 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128" cy="3551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43612"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  <w:lang w:val="es-ES"/>
                              </w:rPr>
                              <w:t xml:space="preserve"> 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  <w:lang w:val="es-ES"/>
                              </w:rPr>
                              <w:drawing>
                                <wp:inline distT="0" distB="0" distL="0" distR="0" wp14:anchorId="6F52FAF0" wp14:editId="5D71C7AA">
                                  <wp:extent cx="384126" cy="332910"/>
                                  <wp:effectExtent l="63500" t="88900" r="35560" b="48260"/>
                                  <wp:docPr id="399050444" name="Picture 399050444" descr="Vue.js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 19" descr="Vue.js - Wikipedia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837473B0-CC2E-450A-ABE3-18F120FF3D39}">
                                                <a1611:picAttrSrcUrl xmlns:a1611="http://schemas.microsoft.com/office/drawing/2016/11/main" r:i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26" cy="332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41508" sx="77370" sy="77370" algn="ctr" rotWithShape="0">
                                              <a:srgbClr val="000000">
                                                <a:alpha val="43137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  <w:lang w:val="es-ES"/>
                              </w:rPr>
                              <w:drawing>
                                <wp:inline distT="0" distB="0" distL="0" distR="0" wp14:anchorId="7105B5F9" wp14:editId="0322FCE9">
                                  <wp:extent cx="359664" cy="359664"/>
                                  <wp:effectExtent l="0" t="0" r="0" b="0"/>
                                  <wp:docPr id="552887742" name="Picture 5528877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 20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940" cy="369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D67A43" w14:textId="77777777" w:rsidR="00143612" w:rsidRPr="00F007EC" w:rsidRDefault="00143612" w:rsidP="00143612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Pr="00F007EC">
                              <w:rPr>
                                <w:lang w:val="es-ES"/>
                              </w:rPr>
      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704D15E3" wp14:editId="584D9BDA">
                                  <wp:extent cx="378372" cy="378372"/>
                                  <wp:effectExtent l="0" t="0" r="3175" b="3175"/>
                                  <wp:docPr id="1627852481" name="Picture 1627852481" descr="Rust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ust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309" cy="426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Pr="00F007EC">
                              <w:rPr>
                                <w:lang w:val="es-ES"/>
                              </w:rPr>
      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3460EAAA" wp14:editId="051747E4">
                                  <wp:extent cx="465809" cy="507983"/>
                                  <wp:effectExtent l="0" t="0" r="4445" b="635"/>
                                  <wp:docPr id="328469871" name="Picture 328469871" descr="React Native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eact Native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832" cy="690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Pr="00F007EC">
                              <w:rPr>
                                <w:lang w:val="es-ES"/>
                              </w:rPr>
      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692D97EB" wp14:editId="152A0504">
                                  <wp:extent cx="397247" cy="397247"/>
                                  <wp:effectExtent l="0" t="0" r="0" b="0"/>
                                  <wp:docPr id="1231355258" name="Picture 1231355258" descr="Plain PHP logo, if needed, you can directly download Php, Nintendo Wii Logo, Allianz Logo, Logos, Hate, Plain, Download, Quick,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Plain PHP logo, if needed, you can directly download Php, Nintendo Wii Logo, Allianz Logo, Logos, Hate, Plain, Download, Quick,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952" cy="423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</w:p>
                          <w:p w14:paraId="281D4D8F" w14:textId="77777777" w:rsidR="00143612" w:rsidRPr="00F007EC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lang w:val="es-ES"/>
                              </w:rPr>
                            </w:pPr>
                            <w:r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Pr="00F007EC">
                              <w:rPr>
                                <w:lang w:val="es-ES"/>
                              </w:rPr>
      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080F1A7C" wp14:editId="4677CB15">
                                  <wp:extent cx="498190" cy="361836"/>
                                  <wp:effectExtent l="0" t="0" r="0" b="0"/>
                                  <wp:docPr id="154505163" name="Picture 154505163" descr="MySQ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MySQ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807" cy="386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Pr="00F007EC">
                              <w:rPr>
                                <w:lang w:val="es-ES"/>
                              </w:rPr>
      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7CB6BBC4" wp14:editId="094E57ED">
                                  <wp:extent cx="309853" cy="309157"/>
                                  <wp:effectExtent l="0" t="0" r="0" b="0"/>
                                  <wp:docPr id="772265645" name="Picture 772265645" descr="Python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Python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164" cy="337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  <w:r w:rsidRPr="00F007EC">
                              <w:rPr>
                                <w:lang w:val="es-ES"/>
                              </w:rPr>
                              <w:t xml:space="preserve">  </w: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begin"/>
                            </w:r>
                            <w:r w:rsidRPr="00F007EC">
                              <w:rPr>
                                <w:lang w:val="es-ES"/>
                              </w:rPr>
      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F007E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1D8FCD08" wp14:editId="30B96CA5">
                                  <wp:extent cx="379021" cy="379021"/>
                                  <wp:effectExtent l="0" t="0" r="2540" b="2540"/>
                                  <wp:docPr id="929829299" name="Picture 929829299" descr="A blue square with white lette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308263" name="Picture 2" descr="A blue square with white letter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64" cy="38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lang w:val="es-ES"/>
                              </w:rPr>
                              <w:fldChar w:fldCharType="end"/>
                            </w:r>
                          </w:p>
                          <w:p w14:paraId="07352C1D" w14:textId="77777777" w:rsidR="00143612" w:rsidRPr="00F007EC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E9FAC0" w14:textId="3A9D61B1" w:rsidR="00143612" w:rsidRPr="00F007EC" w:rsidRDefault="00684B64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Competencia en todos los sistemas operativos</w:t>
                            </w:r>
                            <w:r w:rsidR="00143612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344563A7" w14:textId="77777777" w:rsidR="00143612" w:rsidRPr="00F007EC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  <w:lang w:val="es-ES"/>
                              </w:rPr>
                              <w:drawing>
                                <wp:inline distT="0" distB="0" distL="0" distR="0" wp14:anchorId="5489CD62" wp14:editId="45990177">
                                  <wp:extent cx="377952" cy="377952"/>
                                  <wp:effectExtent l="0" t="0" r="0" b="0"/>
                                  <wp:docPr id="1434830326" name="Picture 1434830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 21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040" cy="385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  <w:lang w:val="es-ES"/>
                              </w:rPr>
                              <w:drawing>
                                <wp:inline distT="0" distB="0" distL="0" distR="0" wp14:anchorId="19DA1C68" wp14:editId="5F808404">
                                  <wp:extent cx="377952" cy="377952"/>
                                  <wp:effectExtent l="0" t="0" r="3175" b="3175"/>
                                  <wp:docPr id="1698985172" name="Picture 1698985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391003" cy="39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007EC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  <w:lang w:val="es-ES"/>
                              </w:rPr>
                              <w:drawing>
                                <wp:inline distT="0" distB="0" distL="0" distR="0" wp14:anchorId="60557D2B" wp14:editId="4AAFD428">
                                  <wp:extent cx="377952" cy="377952"/>
                                  <wp:effectExtent l="0" t="0" r="0" b="3175"/>
                                  <wp:docPr id="306809701" name="Picture 3068097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6809701" name="Picture 306809701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702" cy="389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CD794" w14:textId="77777777" w:rsidR="00143612" w:rsidRPr="00F007EC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2C74F" id="_x0000_s1048" type="#_x0000_t202" style="position:absolute;left:0;text-align:left;margin-left:-64.1pt;margin-top:256.5pt;width:125.95pt;height:228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" filled="f" stroked="f">
                <v:textbox>
                  <w:txbxContent>
                    <w:p w14:paraId="7158FC5D" w14:textId="6BFA89B3" w:rsidR="00143612" w:rsidRPr="00F007EC" w:rsidRDefault="00F007EC" w:rsidP="00143612">
                      <w:pPr>
                        <w:pStyle w:val="Paragraphestandard"/>
                        <w:spacing w:before="120"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Lenguajes</w:t>
                      </w:r>
                      <w:r w:rsidR="00143612"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practic</w:t>
                      </w:r>
                      <w:r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ado</w:t>
                      </w:r>
                      <w:r w:rsidR="00143612"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43612"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143612" w:rsidRPr="00F007EC">
                        <w:rPr>
                          <w:lang w:val="es-ES"/>
                        </w:rPr>
                        <w:br/>
                      </w:r>
                      <w:r w:rsidR="00143612" w:rsidRPr="00F007EC">
                        <w:rPr>
                          <w:lang w:val="es-ES"/>
                        </w:rPr>
                        <w:fldChar w:fldCharType="begin"/>
                      </w:r>
                      <w:r w:rsidR="00143612" w:rsidRPr="00F007EC">
                        <w:rPr>
                          <w:lang w:val="es-ES"/>
                        </w:rPr>
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</w:r>
                      <w:r w:rsidR="00143612" w:rsidRPr="00F007EC">
                        <w:rPr>
                          <w:lang w:val="es-ES"/>
                        </w:rPr>
                        <w:fldChar w:fldCharType="separate"/>
                      </w:r>
                      <w:r w:rsidR="00143612"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1248A301" wp14:editId="07A2102B">
                            <wp:extent cx="330263" cy="330263"/>
                            <wp:effectExtent l="0" t="0" r="0" b="0"/>
                            <wp:docPr id="932860584" name="Picture 932860584" descr="C++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++ 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128" cy="355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43612" w:rsidRPr="00F007EC">
                        <w:rPr>
                          <w:lang w:val="es-ES"/>
                        </w:rPr>
                        <w:fldChar w:fldCharType="end"/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  <w:lang w:val="es-ES"/>
                        </w:rPr>
                        <w:t xml:space="preserve"> 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  <w:lang w:val="es-ES"/>
                        </w:rPr>
                        <w:drawing>
                          <wp:inline distT="0" distB="0" distL="0" distR="0" wp14:anchorId="6F52FAF0" wp14:editId="5D71C7AA">
                            <wp:extent cx="384126" cy="332910"/>
                            <wp:effectExtent l="63500" t="88900" r="35560" b="48260"/>
                            <wp:docPr id="399050444" name="Picture 399050444" descr="Vue.js - Wikip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 19" descr="Vue.js - Wikipedia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837473B0-CC2E-450A-ABE3-18F120FF3D39}">
                                          <a1611:picAttrSrcUrl xmlns:a1611="http://schemas.microsoft.com/office/drawing/2016/11/main" r:id="rId4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26" cy="33291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41508" sx="77370" sy="77370" algn="ctr" rotWithShape="0">
                                        <a:srgbClr val="000000">
                                          <a:alpha val="43137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  <w:lang w:val="es-ES"/>
                        </w:rPr>
                        <w:drawing>
                          <wp:inline distT="0" distB="0" distL="0" distR="0" wp14:anchorId="7105B5F9" wp14:editId="0322FCE9">
                            <wp:extent cx="359664" cy="359664"/>
                            <wp:effectExtent l="0" t="0" r="0" b="0"/>
                            <wp:docPr id="552887742" name="Picture 5528877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 20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940" cy="369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D67A43" w14:textId="77777777" w:rsidR="00143612" w:rsidRPr="00F007EC" w:rsidRDefault="00143612" w:rsidP="00143612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lang w:val="es-ES"/>
                        </w:rPr>
                        <w:fldChar w:fldCharType="begin"/>
                      </w:r>
                      <w:r w:rsidRPr="00F007EC">
                        <w:rPr>
                          <w:lang w:val="es-ES"/>
                        </w:rPr>
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</w:r>
                      <w:r w:rsidRPr="00F007EC">
                        <w:rPr>
                          <w:lang w:val="es-ES"/>
                        </w:rPr>
                        <w:fldChar w:fldCharType="separate"/>
                      </w:r>
                      <w:r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704D15E3" wp14:editId="584D9BDA">
                            <wp:extent cx="378372" cy="378372"/>
                            <wp:effectExtent l="0" t="0" r="3175" b="3175"/>
                            <wp:docPr id="1627852481" name="Picture 1627852481" descr="Rust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ust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309" cy="426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lang w:val="es-ES"/>
                        </w:rPr>
                        <w:fldChar w:fldCharType="end"/>
                      </w:r>
                      <w:r w:rsidRPr="00F007EC">
                        <w:rPr>
                          <w:lang w:val="es-ES"/>
                        </w:rPr>
                        <w:fldChar w:fldCharType="begin"/>
                      </w:r>
                      <w:r w:rsidRPr="00F007EC">
                        <w:rPr>
                          <w:lang w:val="es-ES"/>
                        </w:rPr>
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</w:r>
                      <w:r w:rsidRPr="00F007EC">
                        <w:rPr>
                          <w:lang w:val="es-ES"/>
                        </w:rPr>
                        <w:fldChar w:fldCharType="separate"/>
                      </w:r>
                      <w:r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3460EAAA" wp14:editId="051747E4">
                            <wp:extent cx="465809" cy="507983"/>
                            <wp:effectExtent l="0" t="0" r="4445" b="635"/>
                            <wp:docPr id="328469871" name="Picture 328469871" descr="React Native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eact Native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832" cy="690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lang w:val="es-ES"/>
                        </w:rPr>
                        <w:fldChar w:fldCharType="end"/>
                      </w:r>
                      <w:r w:rsidRPr="00F007EC">
                        <w:rPr>
                          <w:lang w:val="es-ES"/>
                        </w:rPr>
                        <w:fldChar w:fldCharType="begin"/>
                      </w:r>
                      <w:r w:rsidRPr="00F007EC">
                        <w:rPr>
                          <w:lang w:val="es-ES"/>
                        </w:rPr>
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</w:r>
                      <w:r w:rsidRPr="00F007EC">
                        <w:rPr>
                          <w:lang w:val="es-ES"/>
                        </w:rPr>
                        <w:fldChar w:fldCharType="separate"/>
                      </w:r>
                      <w:r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692D97EB" wp14:editId="152A0504">
                            <wp:extent cx="397247" cy="397247"/>
                            <wp:effectExtent l="0" t="0" r="0" b="0"/>
                            <wp:docPr id="1231355258" name="Picture 1231355258" descr="Plain PHP logo, if needed, you can directly download Php, Nintendo Wii Logo, Allianz Logo, Logos, Hate, Plain, Download, Quick,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Plain PHP logo, if needed, you can directly download Php, Nintendo Wii Logo, Allianz Logo, Logos, Hate, Plain, Download, Quick,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952" cy="423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lang w:val="es-ES"/>
                        </w:rPr>
                        <w:fldChar w:fldCharType="end"/>
                      </w:r>
                    </w:p>
                    <w:p w14:paraId="281D4D8F" w14:textId="77777777" w:rsidR="00143612" w:rsidRPr="00F007EC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lang w:val="es-ES"/>
                        </w:rPr>
                      </w:pPr>
                      <w:r w:rsidRPr="00F007EC">
                        <w:rPr>
                          <w:lang w:val="es-ES"/>
                        </w:rPr>
                        <w:fldChar w:fldCharType="begin"/>
                      </w:r>
                      <w:r w:rsidRPr="00F007EC">
                        <w:rPr>
                          <w:lang w:val="es-ES"/>
                        </w:rPr>
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</w:r>
                      <w:r w:rsidRPr="00F007EC">
                        <w:rPr>
                          <w:lang w:val="es-ES"/>
                        </w:rPr>
                        <w:fldChar w:fldCharType="separate"/>
                      </w:r>
                      <w:r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080F1A7C" wp14:editId="4677CB15">
                            <wp:extent cx="498190" cy="361836"/>
                            <wp:effectExtent l="0" t="0" r="0" b="0"/>
                            <wp:docPr id="154505163" name="Picture 154505163" descr="MySQ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MySQ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807" cy="386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lang w:val="es-ES"/>
                        </w:rPr>
                        <w:fldChar w:fldCharType="end"/>
                      </w:r>
                      <w:r w:rsidRPr="00F007EC">
                        <w:rPr>
                          <w:lang w:val="es-ES"/>
                        </w:rPr>
                        <w:fldChar w:fldCharType="begin"/>
                      </w:r>
                      <w:r w:rsidRPr="00F007EC">
                        <w:rPr>
                          <w:lang w:val="es-ES"/>
                        </w:rPr>
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</w:r>
                      <w:r w:rsidRPr="00F007EC">
                        <w:rPr>
                          <w:lang w:val="es-ES"/>
                        </w:rPr>
                        <w:fldChar w:fldCharType="separate"/>
                      </w:r>
                      <w:r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7CB6BBC4" wp14:editId="094E57ED">
                            <wp:extent cx="309853" cy="309157"/>
                            <wp:effectExtent l="0" t="0" r="0" b="0"/>
                            <wp:docPr id="772265645" name="Picture 772265645" descr="Python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Python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164" cy="337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lang w:val="es-ES"/>
                        </w:rPr>
                        <w:fldChar w:fldCharType="end"/>
                      </w:r>
                      <w:r w:rsidRPr="00F007EC">
                        <w:rPr>
                          <w:lang w:val="es-ES"/>
                        </w:rPr>
                        <w:t xml:space="preserve">  </w:t>
                      </w:r>
                      <w:r w:rsidRPr="00F007EC">
                        <w:rPr>
                          <w:lang w:val="es-ES"/>
                        </w:rPr>
                        <w:fldChar w:fldCharType="begin"/>
                      </w:r>
                      <w:r w:rsidRPr="00F007EC">
                        <w:rPr>
                          <w:lang w:val="es-ES"/>
                        </w:rPr>
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</w:r>
                      <w:r w:rsidRPr="00F007EC">
                        <w:rPr>
                          <w:lang w:val="es-ES"/>
                        </w:rPr>
                        <w:fldChar w:fldCharType="separate"/>
                      </w:r>
                      <w:r w:rsidRPr="00F007E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1D8FCD08" wp14:editId="30B96CA5">
                            <wp:extent cx="379021" cy="379021"/>
                            <wp:effectExtent l="0" t="0" r="2540" b="2540"/>
                            <wp:docPr id="929829299" name="Picture 929829299" descr="A blue square with white lette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1308263" name="Picture 2" descr="A blue square with white letters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64" cy="389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lang w:val="es-ES"/>
                        </w:rPr>
                        <w:fldChar w:fldCharType="end"/>
                      </w:r>
                    </w:p>
                    <w:p w14:paraId="07352C1D" w14:textId="77777777" w:rsidR="00143612" w:rsidRPr="00F007EC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E9FAC0" w14:textId="3A9D61B1" w:rsidR="00143612" w:rsidRPr="00F007EC" w:rsidRDefault="00684B64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Competencia en todos los sistemas operativos</w:t>
                      </w:r>
                      <w:r w:rsidR="00143612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344563A7" w14:textId="77777777" w:rsidR="00143612" w:rsidRPr="00F007EC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  <w:lang w:val="es-ES"/>
                        </w:rPr>
                        <w:drawing>
                          <wp:inline distT="0" distB="0" distL="0" distR="0" wp14:anchorId="5489CD62" wp14:editId="45990177">
                            <wp:extent cx="377952" cy="377952"/>
                            <wp:effectExtent l="0" t="0" r="0" b="0"/>
                            <wp:docPr id="1434830326" name="Picture 1434830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 21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040" cy="385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  <w:lang w:val="es-ES"/>
                        </w:rPr>
                        <w:drawing>
                          <wp:inline distT="0" distB="0" distL="0" distR="0" wp14:anchorId="19DA1C68" wp14:editId="5F808404">
                            <wp:extent cx="377952" cy="377952"/>
                            <wp:effectExtent l="0" t="0" r="3175" b="3175"/>
                            <wp:docPr id="1698985172" name="Picture 1698985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 22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391003" cy="39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007EC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  <w:lang w:val="es-ES"/>
                        </w:rPr>
                        <w:drawing>
                          <wp:inline distT="0" distB="0" distL="0" distR="0" wp14:anchorId="60557D2B" wp14:editId="4AAFD428">
                            <wp:extent cx="377952" cy="377952"/>
                            <wp:effectExtent l="0" t="0" r="0" b="3175"/>
                            <wp:docPr id="306809701" name="Picture 3068097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6809701" name="Picture 306809701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702" cy="389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CD794" w14:textId="77777777" w:rsidR="00143612" w:rsidRPr="00F007EC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43612" w:rsidRPr="00684B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8BCB4E6" wp14:editId="3A74BD7D">
                <wp:simplePos x="0" y="0"/>
                <wp:positionH relativeFrom="column">
                  <wp:posOffset>-814070</wp:posOffset>
                </wp:positionH>
                <wp:positionV relativeFrom="paragraph">
                  <wp:posOffset>1823687</wp:posOffset>
                </wp:positionV>
                <wp:extent cx="1599565" cy="1270000"/>
                <wp:effectExtent l="0" t="0" r="0" b="0"/>
                <wp:wrapThrough wrapText="bothSides">
                  <wp:wrapPolygon edited="0">
                    <wp:start x="857" y="216"/>
                    <wp:lineTo x="857" y="21168"/>
                    <wp:lineTo x="20580" y="21168"/>
                    <wp:lineTo x="20580" y="216"/>
                    <wp:lineTo x="857" y="216"/>
                  </wp:wrapPolygon>
                </wp:wrapThrough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925D5" w14:textId="3CD4E994" w:rsidR="00A24B45" w:rsidRPr="00F007EC" w:rsidRDefault="00684B64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Competencias</w:t>
                            </w:r>
                            <w:r w:rsidR="009C5DA7" w:rsidRPr="00F007EC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</w:p>
                          <w:p w14:paraId="442ED169" w14:textId="3D820F89" w:rsidR="00F007EC" w:rsidRDefault="00F007EC" w:rsidP="00173D49">
                            <w:pPr>
                              <w:pStyle w:val="Paragraphestandard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software</w:t>
                            </w:r>
                          </w:p>
                          <w:p w14:paraId="32666533" w14:textId="69F56C33" w:rsidR="00173D49" w:rsidRPr="00F007EC" w:rsidRDefault="00173D49" w:rsidP="00173D49">
                            <w:pPr>
                              <w:pStyle w:val="Paragraphestandard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Algoritm</w:t>
                            </w:r>
                            <w:r w:rsid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="006A5A6F"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14:paraId="1D453344" w14:textId="1C2F56D8" w:rsidR="00173D49" w:rsidRPr="00F007EC" w:rsidRDefault="00F007EC" w:rsidP="00173D49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Estructuras de datos</w:t>
                            </w:r>
                          </w:p>
                          <w:p w14:paraId="02CC7419" w14:textId="77777777" w:rsidR="00A1157E" w:rsidRPr="00F007EC" w:rsidRDefault="00A1157E" w:rsidP="00173D49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Git, GitHub</w:t>
                            </w:r>
                          </w:p>
                          <w:p w14:paraId="788EA5FD" w14:textId="77777777" w:rsidR="00E77A0E" w:rsidRPr="00F007EC" w:rsidRDefault="00E77A0E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07EC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…</w:t>
                            </w:r>
                          </w:p>
                          <w:p w14:paraId="1382E2FC" w14:textId="77777777" w:rsidR="00D51731" w:rsidRPr="00F007EC" w:rsidRDefault="00D51731" w:rsidP="00D51731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s-E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4E6" id="_x0000_s1049" type="#_x0000_t202" style="position:absolute;left:0;text-align:left;margin-left:-64.1pt;margin-top:143.6pt;width:125.95pt;height:10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" filled="f" stroked="f">
                <v:textbox>
                  <w:txbxContent>
                    <w:p w14:paraId="6A4925D5" w14:textId="3CD4E994" w:rsidR="00A24B45" w:rsidRPr="00F007EC" w:rsidRDefault="00684B64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Competencias</w:t>
                      </w:r>
                      <w:r w:rsidR="009C5DA7" w:rsidRPr="00F007EC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</w:p>
                    <w:p w14:paraId="442ED169" w14:textId="3D820F89" w:rsidR="00F007EC" w:rsidRDefault="00F007EC" w:rsidP="00173D49">
                      <w:pPr>
                        <w:pStyle w:val="Paragraphestandard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software</w:t>
                      </w:r>
                    </w:p>
                    <w:p w14:paraId="32666533" w14:textId="69F56C33" w:rsidR="00173D49" w:rsidRPr="00F007EC" w:rsidRDefault="00173D49" w:rsidP="00173D49">
                      <w:pPr>
                        <w:pStyle w:val="Paragraphestandard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Algoritm</w:t>
                      </w:r>
                      <w:r w:rsid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="006A5A6F"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14:paraId="1D453344" w14:textId="1C2F56D8" w:rsidR="00173D49" w:rsidRPr="00F007EC" w:rsidRDefault="00F007EC" w:rsidP="00173D49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Estructuras de datos</w:t>
                      </w:r>
                    </w:p>
                    <w:p w14:paraId="02CC7419" w14:textId="77777777" w:rsidR="00A1157E" w:rsidRPr="00F007EC" w:rsidRDefault="00A1157E" w:rsidP="00173D49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Git, GitHub</w:t>
                      </w:r>
                    </w:p>
                    <w:p w14:paraId="788EA5FD" w14:textId="77777777" w:rsidR="00E77A0E" w:rsidRPr="00F007EC" w:rsidRDefault="00E77A0E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07EC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…</w:t>
                      </w:r>
                    </w:p>
                    <w:p w14:paraId="1382E2FC" w14:textId="77777777" w:rsidR="00D51731" w:rsidRPr="00F007EC" w:rsidRDefault="00D51731" w:rsidP="00D51731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s-E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B75625" w:rsidRPr="00684B64" w:rsidSect="000C3FC3">
      <w:type w:val="continuous"/>
      <w:pgSz w:w="11900" w:h="16840"/>
      <w:pgMar w:top="1418" w:right="1418" w:bottom="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0CC65" w14:textId="77777777" w:rsidR="0069193C" w:rsidRDefault="0069193C" w:rsidP="00B51FFB">
      <w:r>
        <w:separator/>
      </w:r>
    </w:p>
  </w:endnote>
  <w:endnote w:type="continuationSeparator" w:id="0">
    <w:p w14:paraId="024F59E6" w14:textId="77777777" w:rsidR="0069193C" w:rsidRDefault="0069193C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Pro-Light">
    <w:altName w:val="Cambria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nionPro-Regular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Pro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088D4" w14:textId="77777777" w:rsidR="00773A5E" w:rsidRDefault="00773A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A2840" w14:textId="77777777" w:rsidR="00773A5E" w:rsidRDefault="00773A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09C67" w14:textId="77777777" w:rsidR="00773A5E" w:rsidRDefault="00773A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5BB80" w14:textId="77777777" w:rsidR="0069193C" w:rsidRDefault="0069193C" w:rsidP="00B51FFB">
      <w:r>
        <w:separator/>
      </w:r>
    </w:p>
  </w:footnote>
  <w:footnote w:type="continuationSeparator" w:id="0">
    <w:p w14:paraId="4BEB3F42" w14:textId="77777777" w:rsidR="0069193C" w:rsidRDefault="0069193C" w:rsidP="00B51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1CEE" w14:textId="77777777" w:rsidR="00773A5E" w:rsidRDefault="00773A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550B5" w14:textId="77777777" w:rsidR="00773A5E" w:rsidRDefault="00773A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FB1CA" w14:textId="77777777" w:rsidR="00773A5E" w:rsidRDefault="00773A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6701B"/>
    <w:multiLevelType w:val="hybridMultilevel"/>
    <w:tmpl w:val="72C0902A"/>
    <w:lvl w:ilvl="0" w:tplc="78F27142">
      <w:numFmt w:val="bullet"/>
      <w:lvlText w:val="-"/>
      <w:lvlJc w:val="left"/>
      <w:pPr>
        <w:ind w:left="400" w:hanging="360"/>
      </w:pPr>
      <w:rPr>
        <w:rFonts w:ascii="Corbel" w:eastAsiaTheme="minorEastAsia" w:hAnsi="Corbel" w:cs="SegoePro-Light" w:hint="default"/>
        <w:b/>
      </w:rPr>
    </w:lvl>
    <w:lvl w:ilvl="1" w:tplc="04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21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04582"/>
    <w:multiLevelType w:val="hybridMultilevel"/>
    <w:tmpl w:val="94FACE1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6FC833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775985"/>
    <w:multiLevelType w:val="hybridMultilevel"/>
    <w:tmpl w:val="0780229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152750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973340">
    <w:abstractNumId w:val="37"/>
  </w:num>
  <w:num w:numId="2" w16cid:durableId="1905263756">
    <w:abstractNumId w:val="3"/>
  </w:num>
  <w:num w:numId="3" w16cid:durableId="1131826032">
    <w:abstractNumId w:val="22"/>
  </w:num>
  <w:num w:numId="4" w16cid:durableId="1178890157">
    <w:abstractNumId w:val="9"/>
  </w:num>
  <w:num w:numId="5" w16cid:durableId="693115155">
    <w:abstractNumId w:val="19"/>
  </w:num>
  <w:num w:numId="6" w16cid:durableId="1425877188">
    <w:abstractNumId w:val="2"/>
  </w:num>
  <w:num w:numId="7" w16cid:durableId="1423257325">
    <w:abstractNumId w:val="6"/>
  </w:num>
  <w:num w:numId="8" w16cid:durableId="1131938384">
    <w:abstractNumId w:val="16"/>
  </w:num>
  <w:num w:numId="9" w16cid:durableId="284120537">
    <w:abstractNumId w:val="23"/>
  </w:num>
  <w:num w:numId="10" w16cid:durableId="1059018679">
    <w:abstractNumId w:val="29"/>
  </w:num>
  <w:num w:numId="11" w16cid:durableId="2067558002">
    <w:abstractNumId w:val="32"/>
  </w:num>
  <w:num w:numId="12" w16cid:durableId="909577259">
    <w:abstractNumId w:val="30"/>
  </w:num>
  <w:num w:numId="13" w16cid:durableId="1024549742">
    <w:abstractNumId w:val="35"/>
  </w:num>
  <w:num w:numId="14" w16cid:durableId="808594351">
    <w:abstractNumId w:val="39"/>
  </w:num>
  <w:num w:numId="15" w16cid:durableId="54134486">
    <w:abstractNumId w:val="15"/>
  </w:num>
  <w:num w:numId="16" w16cid:durableId="1935358241">
    <w:abstractNumId w:val="12"/>
  </w:num>
  <w:num w:numId="17" w16cid:durableId="1630165110">
    <w:abstractNumId w:val="1"/>
  </w:num>
  <w:num w:numId="18" w16cid:durableId="645009670">
    <w:abstractNumId w:val="7"/>
  </w:num>
  <w:num w:numId="19" w16cid:durableId="802500790">
    <w:abstractNumId w:val="33"/>
  </w:num>
  <w:num w:numId="20" w16cid:durableId="1774014588">
    <w:abstractNumId w:val="24"/>
  </w:num>
  <w:num w:numId="21" w16cid:durableId="972249875">
    <w:abstractNumId w:val="26"/>
  </w:num>
  <w:num w:numId="22" w16cid:durableId="167866128">
    <w:abstractNumId w:val="18"/>
  </w:num>
  <w:num w:numId="23" w16cid:durableId="630283287">
    <w:abstractNumId w:val="31"/>
  </w:num>
  <w:num w:numId="24" w16cid:durableId="1159926463">
    <w:abstractNumId w:val="5"/>
  </w:num>
  <w:num w:numId="25" w16cid:durableId="130483078">
    <w:abstractNumId w:val="4"/>
  </w:num>
  <w:num w:numId="26" w16cid:durableId="12460945">
    <w:abstractNumId w:val="21"/>
  </w:num>
  <w:num w:numId="27" w16cid:durableId="1078944912">
    <w:abstractNumId w:val="25"/>
  </w:num>
  <w:num w:numId="28" w16cid:durableId="1436245597">
    <w:abstractNumId w:val="0"/>
  </w:num>
  <w:num w:numId="29" w16cid:durableId="381446901">
    <w:abstractNumId w:val="28"/>
  </w:num>
  <w:num w:numId="30" w16cid:durableId="858197345">
    <w:abstractNumId w:val="10"/>
  </w:num>
  <w:num w:numId="31" w16cid:durableId="2079593578">
    <w:abstractNumId w:val="14"/>
  </w:num>
  <w:num w:numId="32" w16cid:durableId="222104879">
    <w:abstractNumId w:val="17"/>
  </w:num>
  <w:num w:numId="33" w16cid:durableId="1120614006">
    <w:abstractNumId w:val="34"/>
  </w:num>
  <w:num w:numId="34" w16cid:durableId="1779183452">
    <w:abstractNumId w:val="8"/>
  </w:num>
  <w:num w:numId="35" w16cid:durableId="17702694">
    <w:abstractNumId w:val="36"/>
  </w:num>
  <w:num w:numId="36" w16cid:durableId="1471942482">
    <w:abstractNumId w:val="27"/>
  </w:num>
  <w:num w:numId="37" w16cid:durableId="287206934">
    <w:abstractNumId w:val="11"/>
  </w:num>
  <w:num w:numId="38" w16cid:durableId="1024942106">
    <w:abstractNumId w:val="38"/>
  </w:num>
  <w:num w:numId="39" w16cid:durableId="43452440">
    <w:abstractNumId w:val="13"/>
  </w:num>
  <w:num w:numId="40" w16cid:durableId="18608498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removePersonalInformation/>
  <w:removeDateAndTime/>
  <w:activeWritingStyle w:appName="MSWord" w:lang="fr-FR" w:vendorID="64" w:dllVersion="6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8F"/>
    <w:rsid w:val="000104B8"/>
    <w:rsid w:val="00016B6C"/>
    <w:rsid w:val="0006449D"/>
    <w:rsid w:val="00085867"/>
    <w:rsid w:val="00096A8F"/>
    <w:rsid w:val="000B1DE1"/>
    <w:rsid w:val="000C3FC3"/>
    <w:rsid w:val="000E1C0F"/>
    <w:rsid w:val="000E5A1F"/>
    <w:rsid w:val="00101529"/>
    <w:rsid w:val="00135F40"/>
    <w:rsid w:val="00143612"/>
    <w:rsid w:val="00173D49"/>
    <w:rsid w:val="001A17EC"/>
    <w:rsid w:val="001B01AB"/>
    <w:rsid w:val="001B55A0"/>
    <w:rsid w:val="002303A4"/>
    <w:rsid w:val="002319E2"/>
    <w:rsid w:val="00260D98"/>
    <w:rsid w:val="003008F2"/>
    <w:rsid w:val="003615FE"/>
    <w:rsid w:val="00380ED0"/>
    <w:rsid w:val="003C2AD5"/>
    <w:rsid w:val="003D445D"/>
    <w:rsid w:val="00414F03"/>
    <w:rsid w:val="004228E2"/>
    <w:rsid w:val="00424041"/>
    <w:rsid w:val="00427934"/>
    <w:rsid w:val="0043288E"/>
    <w:rsid w:val="00443694"/>
    <w:rsid w:val="00446CB6"/>
    <w:rsid w:val="00451C49"/>
    <w:rsid w:val="00483441"/>
    <w:rsid w:val="004B60AA"/>
    <w:rsid w:val="004C248F"/>
    <w:rsid w:val="005041E2"/>
    <w:rsid w:val="00533C46"/>
    <w:rsid w:val="005E0E7B"/>
    <w:rsid w:val="00630969"/>
    <w:rsid w:val="00662DB1"/>
    <w:rsid w:val="00684B64"/>
    <w:rsid w:val="0069193C"/>
    <w:rsid w:val="006A5A6F"/>
    <w:rsid w:val="006B6DD0"/>
    <w:rsid w:val="00744B36"/>
    <w:rsid w:val="0075570E"/>
    <w:rsid w:val="00773A5E"/>
    <w:rsid w:val="00791F2D"/>
    <w:rsid w:val="007A7E08"/>
    <w:rsid w:val="007B1234"/>
    <w:rsid w:val="008131F3"/>
    <w:rsid w:val="00833133"/>
    <w:rsid w:val="008372D5"/>
    <w:rsid w:val="008424FA"/>
    <w:rsid w:val="0084442F"/>
    <w:rsid w:val="0085346A"/>
    <w:rsid w:val="00894561"/>
    <w:rsid w:val="00945931"/>
    <w:rsid w:val="00993A09"/>
    <w:rsid w:val="009A3192"/>
    <w:rsid w:val="009B2AEF"/>
    <w:rsid w:val="009C3A19"/>
    <w:rsid w:val="009C5DA7"/>
    <w:rsid w:val="009D0CC9"/>
    <w:rsid w:val="009D1BDA"/>
    <w:rsid w:val="009F311D"/>
    <w:rsid w:val="00A11075"/>
    <w:rsid w:val="00A1157E"/>
    <w:rsid w:val="00A24B45"/>
    <w:rsid w:val="00A84C15"/>
    <w:rsid w:val="00AA6C16"/>
    <w:rsid w:val="00AF5AFE"/>
    <w:rsid w:val="00AF631C"/>
    <w:rsid w:val="00AF7C19"/>
    <w:rsid w:val="00B312F4"/>
    <w:rsid w:val="00B47022"/>
    <w:rsid w:val="00B51FFB"/>
    <w:rsid w:val="00B75625"/>
    <w:rsid w:val="00BC5ADF"/>
    <w:rsid w:val="00BE5C04"/>
    <w:rsid w:val="00BF119D"/>
    <w:rsid w:val="00C34939"/>
    <w:rsid w:val="00C81E3D"/>
    <w:rsid w:val="00CA0D36"/>
    <w:rsid w:val="00CE06E8"/>
    <w:rsid w:val="00CE3E8E"/>
    <w:rsid w:val="00D326EE"/>
    <w:rsid w:val="00D51731"/>
    <w:rsid w:val="00D66581"/>
    <w:rsid w:val="00D8598A"/>
    <w:rsid w:val="00D873DD"/>
    <w:rsid w:val="00DB21AD"/>
    <w:rsid w:val="00DB35FD"/>
    <w:rsid w:val="00DC5877"/>
    <w:rsid w:val="00DD3E33"/>
    <w:rsid w:val="00DE2E84"/>
    <w:rsid w:val="00E2066C"/>
    <w:rsid w:val="00E27B5B"/>
    <w:rsid w:val="00E3057D"/>
    <w:rsid w:val="00E370B7"/>
    <w:rsid w:val="00E736D3"/>
    <w:rsid w:val="00E76932"/>
    <w:rsid w:val="00E77A0E"/>
    <w:rsid w:val="00EB6749"/>
    <w:rsid w:val="00F007EC"/>
    <w:rsid w:val="00F43C7B"/>
    <w:rsid w:val="00F52B97"/>
    <w:rsid w:val="00F85DDA"/>
    <w:rsid w:val="00F93E26"/>
    <w:rsid w:val="00FC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A6753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833133"/>
    <w:pPr>
      <w:keepNext/>
      <w:keepLines/>
      <w:outlineLvl w:val="1"/>
    </w:pPr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833133"/>
    <w:pPr>
      <w:keepNext/>
      <w:keepLines/>
      <w:outlineLvl w:val="2"/>
    </w:pPr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B4702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FFB"/>
  </w:style>
  <w:style w:type="paragraph" w:styleId="Footer">
    <w:name w:val="footer"/>
    <w:basedOn w:val="Normal"/>
    <w:link w:val="Foot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FFB"/>
  </w:style>
  <w:style w:type="character" w:styleId="UnresolvedMention">
    <w:name w:val="Unresolved Mention"/>
    <w:basedOn w:val="DefaultParagraphFont"/>
    <w:uiPriority w:val="99"/>
    <w:semiHidden/>
    <w:unhideWhenUsed/>
    <w:rsid w:val="008372D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33133"/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33133"/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styleId="Emphasis">
    <w:name w:val="Emphasis"/>
    <w:basedOn w:val="DefaultParagraphFont"/>
    <w:uiPriority w:val="11"/>
    <w:qFormat/>
    <w:rsid w:val="00833133"/>
    <w:rPr>
      <w:rFonts w:ascii="Calibri Light" w:hAnsi="Calibri Light" w:cs="Calibri Light"/>
      <w:b w:val="0"/>
      <w:iCs/>
      <w:color w:val="3071C3" w:themeColor="text2" w:themeTint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5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37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31719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6145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326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66605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3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648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005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884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0592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8484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8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9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79520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5501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linkedin.com/in/niels-ouvrard-2810951ab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hyperlink" Target="https://github.com/NielsOuvrard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130.png"/><Relationship Id="rId50" Type="http://schemas.openxmlformats.org/officeDocument/2006/relationships/image" Target="media/image160.png"/><Relationship Id="rId55" Type="http://schemas.openxmlformats.org/officeDocument/2006/relationships/image" Target="media/image21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9.png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hyperlink" Target="https://en.wikipedia.org/wiki/Vue.js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en.wikipedia.org/wiki/Vue.js" TargetMode="External"/><Relationship Id="rId53" Type="http://schemas.openxmlformats.org/officeDocument/2006/relationships/image" Target="media/image190.png"/><Relationship Id="rId5" Type="http://schemas.openxmlformats.org/officeDocument/2006/relationships/numbering" Target="numbering.xml"/><Relationship Id="rId19" Type="http://schemas.openxmlformats.org/officeDocument/2006/relationships/hyperlink" Target="https://github.com/NielsOuvrar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100.png"/><Relationship Id="rId48" Type="http://schemas.openxmlformats.org/officeDocument/2006/relationships/image" Target="media/image140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170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120.png"/><Relationship Id="rId20" Type="http://schemas.openxmlformats.org/officeDocument/2006/relationships/hyperlink" Target="https://www.linkedin.com/in/niels-ouvrard-2810951ab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0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image" Target="media/image150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110.png"/><Relationship Id="rId52" Type="http://schemas.openxmlformats.org/officeDocument/2006/relationships/image" Target="media/image18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elsouvrard/Desktop/CV/Resume-Niels-Ouvrard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59C3F7-3B19-D24E-92C8-521787CFC0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4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Resume-Niels-Ouvrard.dotx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CV moderne coloré (design vertical)</vt:lpstr>
      <vt:lpstr>CV moderne coloré (design vertical)</vt:lpstr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2023-11-28T19:07:00Z</dcterms:created>
  <dcterms:modified xsi:type="dcterms:W3CDTF">2023-11-29T22:06:00Z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